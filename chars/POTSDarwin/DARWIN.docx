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0"/>
        <w:gridCol w:w="630"/>
        <w:gridCol w:w="1784"/>
        <w:gridCol w:w="1208"/>
        <w:gridCol w:w="559"/>
        <w:gridCol w:w="47"/>
        <w:gridCol w:w="3782"/>
        <w:gridCol w:w="174"/>
        <w:gridCol w:w="2699"/>
        <w:gridCol w:w="187"/>
      </w:tblGrid>
      <w:tr w:rsidR="00B42643" w14:paraId="688F5A5B" w14:textId="77777777" w:rsidTr="00897E9B">
        <w:trPr>
          <w:trHeight w:val="1890"/>
          <w:jc w:val="center"/>
        </w:trPr>
        <w:tc>
          <w:tcPr>
            <w:tcW w:w="450" w:type="dxa"/>
          </w:tcPr>
          <w:p w14:paraId="420CF6B1" w14:textId="77777777" w:rsidR="00B42643" w:rsidRPr="00B67D2F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shd w:val="clear" w:color="auto" w:fill="auto"/>
          </w:tcPr>
          <w:p w14:paraId="0660AF62" w14:textId="38041310" w:rsidR="00B42643" w:rsidRPr="004E1FE3" w:rsidRDefault="000E30FE" w:rsidP="00B67D2F">
            <w:pPr>
              <w:pStyle w:val="Title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THE SEQUEL TO TEAM WATTERSON</w:t>
            </w:r>
          </w:p>
          <w:p w14:paraId="4634F63A" w14:textId="4C70F470" w:rsidR="00B42643" w:rsidRPr="00857149" w:rsidRDefault="000E30FE" w:rsidP="00EA50F5">
            <w:pPr>
              <w:pStyle w:val="Subtitle"/>
            </w:pPr>
            <w:r>
              <w:t>DARWIN</w:t>
            </w:r>
          </w:p>
        </w:tc>
        <w:tc>
          <w:tcPr>
            <w:tcW w:w="3060" w:type="dxa"/>
            <w:gridSpan w:val="3"/>
          </w:tcPr>
          <w:p w14:paraId="78D6EEAD" w14:textId="77777777" w:rsidR="00B42643" w:rsidRDefault="00B42643" w:rsidP="00EA50F5">
            <w:pPr>
              <w:pStyle w:val="TOC2"/>
            </w:pPr>
          </w:p>
        </w:tc>
      </w:tr>
      <w:tr w:rsidR="00B42643" w14:paraId="50C920C9" w14:textId="77777777" w:rsidTr="00897E9B">
        <w:trPr>
          <w:trHeight w:val="1170"/>
          <w:jc w:val="center"/>
        </w:trPr>
        <w:tc>
          <w:tcPr>
            <w:tcW w:w="450" w:type="dxa"/>
          </w:tcPr>
          <w:p w14:paraId="5E8A4A78" w14:textId="77777777" w:rsidR="00B42643" w:rsidRPr="00EA50F5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</w:tcPr>
          <w:p w14:paraId="33B4B3CB" w14:textId="62ED0E1B" w:rsidR="00B42643" w:rsidRDefault="00083425" w:rsidP="00EA50F5">
            <w:pPr>
              <w:pStyle w:val="Info"/>
            </w:pPr>
            <w:r>
              <w:t xml:space="preserve">SEASON </w:t>
            </w:r>
            <w:r w:rsidR="007217F5">
              <w:t>2</w:t>
            </w:r>
            <w:r w:rsidR="00B42643" w:rsidRPr="00EA50F5">
              <w:t xml:space="preserve">  |  </w:t>
            </w:r>
            <w:r>
              <w:t xml:space="preserve">Ver. </w:t>
            </w:r>
            <w:r w:rsidR="000E30FE">
              <w:t>1</w:t>
            </w:r>
            <w:r>
              <w:t>.0</w:t>
            </w:r>
            <w:r w:rsidR="00B42643" w:rsidRPr="00EA50F5">
              <w:t xml:space="preserve">  |  </w:t>
            </w:r>
            <w:r>
              <w:t xml:space="preserve">CHARACTER </w:t>
            </w:r>
            <w:r w:rsidR="00D70FE0">
              <w:t>4</w:t>
            </w:r>
          </w:p>
          <w:p w14:paraId="7A57CFA2" w14:textId="2B261435" w:rsidR="00083425" w:rsidRPr="00EA50F5" w:rsidRDefault="00083425" w:rsidP="00EA50F5">
            <w:pPr>
              <w:pStyle w:val="Info"/>
            </w:pPr>
            <w:r w:rsidRPr="004E1FE3">
              <w:rPr>
                <w:color w:val="FF0000"/>
                <w:sz w:val="22"/>
                <w:szCs w:val="22"/>
              </w:rPr>
              <w:t>diSCLAIMER: Nonprofit fan work. do not redistribute</w:t>
            </w:r>
            <w:r w:rsidR="004E1FE3" w:rsidRPr="004E1FE3">
              <w:rPr>
                <w:color w:val="FF0000"/>
                <w:sz w:val="22"/>
                <w:szCs w:val="22"/>
              </w:rPr>
              <w:t xml:space="preserve"> commercially.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15C5653A" w14:textId="77777777" w:rsidR="00B42643" w:rsidRDefault="00B42643" w:rsidP="00B67D2F">
            <w:pPr>
              <w:rPr>
                <w:lang w:eastAsia="ja-JP"/>
              </w:rPr>
            </w:pPr>
          </w:p>
        </w:tc>
      </w:tr>
      <w:tr w:rsidR="00B42643" w14:paraId="706AEB94" w14:textId="77777777" w:rsidTr="00AA4539">
        <w:trPr>
          <w:trHeight w:val="3321"/>
          <w:jc w:val="center"/>
        </w:trPr>
        <w:tc>
          <w:tcPr>
            <w:tcW w:w="450" w:type="dxa"/>
          </w:tcPr>
          <w:p w14:paraId="4EFB9A22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 w:val="restart"/>
          </w:tcPr>
          <w:p w14:paraId="2554DF66" w14:textId="77777777" w:rsidR="00B42643" w:rsidRDefault="00B42643" w:rsidP="00C714EB"/>
        </w:tc>
        <w:tc>
          <w:tcPr>
            <w:tcW w:w="3060" w:type="dxa"/>
            <w:gridSpan w:val="3"/>
            <w:shd w:val="clear" w:color="auto" w:fill="auto"/>
          </w:tcPr>
          <w:p w14:paraId="440B05C0" w14:textId="78F6C780" w:rsidR="00B42643" w:rsidRPr="00EA50F5" w:rsidRDefault="00DE0216" w:rsidP="00EA50F5">
            <w:pPr>
              <w:pStyle w:val="TOC1"/>
            </w:pPr>
            <w:r>
              <w:t>FROM SPAM TO SKILL</w:t>
            </w:r>
          </w:p>
          <w:p w14:paraId="75E86B57" w14:textId="06FEA3CD" w:rsidR="00B42643" w:rsidRPr="00FC2165" w:rsidRDefault="00022D18" w:rsidP="00EA50F5">
            <w:pPr>
              <w:pStyle w:val="TOC2"/>
            </w:pPr>
            <w:r>
              <w:t>After mastering “BIG HEAD”, Darwin began to take after M. Bison and developed his own fighting style.</w:t>
            </w:r>
          </w:p>
        </w:tc>
      </w:tr>
      <w:tr w:rsidR="00B42643" w14:paraId="3B97918B" w14:textId="77777777" w:rsidTr="00AA4539">
        <w:trPr>
          <w:trHeight w:val="89"/>
          <w:jc w:val="center"/>
        </w:trPr>
        <w:tc>
          <w:tcPr>
            <w:tcW w:w="450" w:type="dxa"/>
          </w:tcPr>
          <w:p w14:paraId="50DC7A16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/>
          </w:tcPr>
          <w:p w14:paraId="3544786E" w14:textId="77777777" w:rsidR="00B42643" w:rsidRDefault="00B42643" w:rsidP="00C714EB"/>
        </w:tc>
        <w:tc>
          <w:tcPr>
            <w:tcW w:w="174" w:type="dxa"/>
            <w:shd w:val="clear" w:color="auto" w:fill="auto"/>
          </w:tcPr>
          <w:p w14:paraId="1ECCF705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382D333D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39137C62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14:paraId="6978B37B" w14:textId="77777777" w:rsidTr="00AA4539">
        <w:trPr>
          <w:trHeight w:val="2538"/>
          <w:jc w:val="center"/>
        </w:trPr>
        <w:tc>
          <w:tcPr>
            <w:tcW w:w="450" w:type="dxa"/>
          </w:tcPr>
          <w:p w14:paraId="40B76873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/>
          </w:tcPr>
          <w:p w14:paraId="572ECD48" w14:textId="77777777" w:rsidR="00B42643" w:rsidRDefault="00B42643" w:rsidP="00C714EB"/>
        </w:tc>
        <w:tc>
          <w:tcPr>
            <w:tcW w:w="3060" w:type="dxa"/>
            <w:gridSpan w:val="3"/>
            <w:vMerge w:val="restart"/>
            <w:shd w:val="clear" w:color="auto" w:fill="auto"/>
          </w:tcPr>
          <w:p w14:paraId="39862444" w14:textId="0CF291C8" w:rsidR="00B42643" w:rsidRPr="00EA50F5" w:rsidRDefault="00022D18" w:rsidP="00C714EB">
            <w:pPr>
              <w:pStyle w:val="TOC1"/>
            </w:pPr>
            <w:r>
              <w:t>PORTAL 3</w:t>
            </w:r>
          </w:p>
          <w:p w14:paraId="6A2A07C3" w14:textId="1778BF83" w:rsidR="00B42643" w:rsidRPr="00EA50F5" w:rsidRDefault="00022D18" w:rsidP="00C714EB">
            <w:pPr>
              <w:pStyle w:val="TOC2"/>
            </w:pPr>
            <w:r>
              <w:t>Darwin’s imaginary portal guns do more than just make-believe. They’re tools for controlling the enemy’s airspace.</w:t>
            </w:r>
          </w:p>
        </w:tc>
      </w:tr>
      <w:tr w:rsidR="004E1FE3" w14:paraId="28D2DC22" w14:textId="77777777" w:rsidTr="00743BED">
        <w:trPr>
          <w:trHeight w:val="729"/>
          <w:jc w:val="center"/>
        </w:trPr>
        <w:tc>
          <w:tcPr>
            <w:tcW w:w="450" w:type="dxa"/>
          </w:tcPr>
          <w:p w14:paraId="568A683F" w14:textId="77777777" w:rsidR="004E1FE3" w:rsidRDefault="004E1FE3" w:rsidP="00B42643">
            <w:pPr>
              <w:pStyle w:val="NoSpacing"/>
            </w:pPr>
          </w:p>
        </w:tc>
        <w:tc>
          <w:tcPr>
            <w:tcW w:w="4228" w:type="dxa"/>
            <w:gridSpan w:val="5"/>
          </w:tcPr>
          <w:p w14:paraId="3FB64A8C" w14:textId="77777777" w:rsidR="004E1FE3" w:rsidRDefault="004E1FE3" w:rsidP="00EA50F5">
            <w:pPr>
              <w:pStyle w:val="Heading1"/>
              <w:rPr>
                <w:lang w:eastAsia="ja-JP"/>
              </w:rPr>
            </w:pPr>
            <w:r>
              <w:t>OVERVIEW</w:t>
            </w:r>
          </w:p>
        </w:tc>
        <w:tc>
          <w:tcPr>
            <w:tcW w:w="3782" w:type="dxa"/>
          </w:tcPr>
          <w:p w14:paraId="16CE2EAD" w14:textId="2435377F" w:rsidR="004E1FE3" w:rsidRDefault="00743BED" w:rsidP="00EA50F5">
            <w:pPr>
              <w:pStyle w:val="Heading1"/>
              <w:rPr>
                <w:lang w:eastAsia="ja-JP"/>
              </w:rPr>
            </w:pPr>
            <w:r>
              <w:rPr>
                <w:lang w:eastAsia="ja-JP"/>
              </w:rPr>
              <w:t>CREDITS</w:t>
            </w:r>
            <w:r w:rsidR="00BB24CD">
              <w:rPr>
                <w:lang w:eastAsia="ja-JP"/>
              </w:rPr>
              <w:t xml:space="preserve"> &amp; such</w:t>
            </w:r>
          </w:p>
        </w:tc>
        <w:tc>
          <w:tcPr>
            <w:tcW w:w="3060" w:type="dxa"/>
            <w:gridSpan w:val="3"/>
            <w:vMerge/>
            <w:shd w:val="clear" w:color="auto" w:fill="auto"/>
          </w:tcPr>
          <w:p w14:paraId="7EE16B00" w14:textId="77777777" w:rsidR="004E1FE3" w:rsidRDefault="004E1FE3" w:rsidP="00EA50F5">
            <w:pPr>
              <w:pStyle w:val="TOC2"/>
            </w:pPr>
          </w:p>
        </w:tc>
      </w:tr>
      <w:tr w:rsidR="00897E9B" w:rsidRPr="00897E9B" w14:paraId="73724B04" w14:textId="77777777" w:rsidTr="00743BED">
        <w:trPr>
          <w:trHeight w:val="144"/>
          <w:jc w:val="center"/>
        </w:trPr>
        <w:tc>
          <w:tcPr>
            <w:tcW w:w="450" w:type="dxa"/>
          </w:tcPr>
          <w:p w14:paraId="3C53C50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30" w:type="dxa"/>
            <w:shd w:val="clear" w:color="auto" w:fill="BD582C" w:themeFill="accent2"/>
          </w:tcPr>
          <w:p w14:paraId="74B9FAEC" w14:textId="5B0ACD3A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BD582C" w:themeFill="accent2"/>
          </w:tcPr>
          <w:p w14:paraId="1DDC331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BD582C" w:themeFill="accent2"/>
          </w:tcPr>
          <w:p w14:paraId="23A09681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14:paraId="62BA9F97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829" w:type="dxa"/>
            <w:gridSpan w:val="2"/>
            <w:shd w:val="clear" w:color="auto" w:fill="BD582C" w:themeFill="accent2"/>
          </w:tcPr>
          <w:p w14:paraId="2C893DB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4" w:type="dxa"/>
            <w:shd w:val="clear" w:color="auto" w:fill="auto"/>
          </w:tcPr>
          <w:p w14:paraId="2810A75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21F067A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1EC4801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14:paraId="286390A3" w14:textId="77777777" w:rsidTr="00743BED">
        <w:trPr>
          <w:trHeight w:val="3744"/>
          <w:jc w:val="center"/>
        </w:trPr>
        <w:tc>
          <w:tcPr>
            <w:tcW w:w="450" w:type="dxa"/>
          </w:tcPr>
          <w:p w14:paraId="02B4CACC" w14:textId="77777777" w:rsidR="00897E9B" w:rsidRPr="00EA50F5" w:rsidRDefault="00897E9B" w:rsidP="00B42643">
            <w:pPr>
              <w:pStyle w:val="NoSpacing"/>
              <w:rPr>
                <w:sz w:val="12"/>
              </w:rPr>
            </w:pPr>
          </w:p>
        </w:tc>
        <w:tc>
          <w:tcPr>
            <w:tcW w:w="3622" w:type="dxa"/>
            <w:gridSpan w:val="3"/>
            <w:shd w:val="clear" w:color="auto" w:fill="auto"/>
          </w:tcPr>
          <w:p w14:paraId="0E437618" w14:textId="075F8A21" w:rsidR="00E64FD4" w:rsidRDefault="000E30FE" w:rsidP="004E1FE3">
            <w:r>
              <w:t>I’m sure a certain episode of TAWOG brought you here. You’re in for a treat. The long-awaited sequel to The W</w:t>
            </w:r>
            <w:r w:rsidR="00A23C9E">
              <w:t>atterson brothers</w:t>
            </w:r>
            <w:r>
              <w:t xml:space="preserve"> is here. </w:t>
            </w:r>
          </w:p>
          <w:p w14:paraId="3641EAC1" w14:textId="28E93430" w:rsidR="000E30FE" w:rsidRPr="00EA50F5" w:rsidRDefault="00A23C9E" w:rsidP="004E1FE3">
            <w:r>
              <w:t xml:space="preserve">Darwin’s power lies not only in his fireballs, but also the ability to place portals. </w:t>
            </w:r>
            <w:r w:rsidRPr="00A23C9E">
              <w:t xml:space="preserve">During </w:t>
            </w:r>
            <w:r>
              <w:t>Maxmode,</w:t>
            </w:r>
            <w:r w:rsidRPr="00A23C9E">
              <w:t xml:space="preserve"> </w:t>
            </w:r>
            <w:r w:rsidR="00022D18">
              <w:t>his forward dash becomes a teleport</w:t>
            </w:r>
            <w:r>
              <w:t xml:space="preserve">. </w:t>
            </w:r>
            <w:r w:rsidRPr="00A23C9E">
              <w:t>Use them to confuse your adversary and take control!</w:t>
            </w:r>
          </w:p>
        </w:tc>
        <w:tc>
          <w:tcPr>
            <w:tcW w:w="559" w:type="dxa"/>
            <w:vMerge/>
            <w:shd w:val="clear" w:color="auto" w:fill="auto"/>
          </w:tcPr>
          <w:p w14:paraId="19D7AC3B" w14:textId="77777777" w:rsidR="00897E9B" w:rsidRPr="00EA50F5" w:rsidRDefault="00897E9B" w:rsidP="00EA50F5">
            <w:pPr>
              <w:pStyle w:val="NoSpacing"/>
              <w:rPr>
                <w:sz w:val="12"/>
              </w:rPr>
            </w:pPr>
          </w:p>
        </w:tc>
        <w:tc>
          <w:tcPr>
            <w:tcW w:w="3829" w:type="dxa"/>
            <w:gridSpan w:val="2"/>
            <w:shd w:val="clear" w:color="auto" w:fill="auto"/>
          </w:tcPr>
          <w:p w14:paraId="711D39AA" w14:textId="48B62AD8" w:rsidR="00BB24CD" w:rsidRDefault="00743BED" w:rsidP="00743BED">
            <w:r w:rsidRPr="00BB24CD">
              <w:rPr>
                <w:b/>
                <w:bCs/>
              </w:rPr>
              <w:t>Base character</w:t>
            </w:r>
            <w:r>
              <w:t xml:space="preserve"> – </w:t>
            </w:r>
            <w:r w:rsidR="00B47308">
              <w:t>(</w:t>
            </w:r>
            <w:r w:rsidR="004F52A9">
              <w:t>Darwin</w:t>
            </w:r>
            <w:r w:rsidR="00B47308">
              <w:t xml:space="preserve">) Cattigan619, </w:t>
            </w:r>
            <w:r w:rsidR="00F65F06">
              <w:t>ElmoFan17</w:t>
            </w:r>
            <w:r>
              <w:br/>
            </w:r>
            <w:r w:rsidRPr="00BB24CD">
              <w:rPr>
                <w:b/>
                <w:bCs/>
              </w:rPr>
              <w:t>Template</w:t>
            </w:r>
            <w:r>
              <w:t xml:space="preserve"> – POTS/DivineWolf, Memo</w:t>
            </w:r>
            <w:r>
              <w:br/>
            </w:r>
            <w:r w:rsidRPr="00BB24CD">
              <w:rPr>
                <w:b/>
                <w:bCs/>
              </w:rPr>
              <w:t>Voice source</w:t>
            </w:r>
            <w:r>
              <w:t xml:space="preserve"> – </w:t>
            </w:r>
            <w:r w:rsidR="004F52A9">
              <w:t>Darwin</w:t>
            </w:r>
            <w:r w:rsidR="00B47308">
              <w:t xml:space="preserve"> himself (TAWOG)</w:t>
            </w:r>
            <w:r>
              <w:br/>
            </w:r>
            <w:r w:rsidRPr="00BB24CD">
              <w:rPr>
                <w:b/>
                <w:bCs/>
              </w:rPr>
              <w:t>Code assets</w:t>
            </w:r>
            <w:r>
              <w:t xml:space="preserve"> – the_none,</w:t>
            </w:r>
            <w:r w:rsidR="006224D8">
              <w:t xml:space="preserve"> Mr. Ansatsuken,</w:t>
            </w:r>
            <w:r>
              <w:t xml:space="preserve"> </w:t>
            </w:r>
            <w:r w:rsidR="00EB2D81">
              <w:t xml:space="preserve">Cattigan619, </w:t>
            </w:r>
            <w:r w:rsidR="00196E98">
              <w:t>Madoldcrow1105</w:t>
            </w:r>
            <w:r w:rsidR="00BB24CD">
              <w:t>, POTS</w:t>
            </w:r>
            <w:r w:rsidR="008C4105">
              <w:t>, Infinite</w:t>
            </w:r>
            <w:r w:rsidR="00196E98">
              <w:t>, MEGA_X</w:t>
            </w:r>
            <w:r w:rsidR="003434D5">
              <w:t>, Nep Heart</w:t>
            </w:r>
            <w:r w:rsidR="00C86438">
              <w:t>, Corntortillas</w:t>
            </w:r>
          </w:p>
          <w:p w14:paraId="0026A3E9" w14:textId="3CA00173" w:rsidR="00BB24CD" w:rsidRPr="00EA50F5" w:rsidRDefault="00BB24CD" w:rsidP="00743BED">
            <w:r w:rsidRPr="00BB24CD">
              <w:rPr>
                <w:b/>
                <w:bCs/>
              </w:rPr>
              <w:t>SPECIAL THANKS</w:t>
            </w:r>
            <w:r>
              <w:t xml:space="preserve"> to </w:t>
            </w:r>
            <w:r w:rsidRPr="005A76DC">
              <w:rPr>
                <w:i/>
                <w:iCs/>
              </w:rPr>
              <w:t>Elecbyte</w:t>
            </w:r>
            <w:r>
              <w:t>,</w:t>
            </w:r>
            <w:r w:rsidR="002264D6">
              <w:t xml:space="preserve"> for making MUGEN.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656AD858" w14:textId="0E92023E" w:rsidR="00897E9B" w:rsidRPr="00C714EB" w:rsidRDefault="00BB24CD" w:rsidP="00C714EB">
            <w:pPr>
              <w:pStyle w:val="TOC1"/>
            </w:pPr>
            <w:r>
              <w:t>find me</w:t>
            </w:r>
            <w:r w:rsidR="002264D6">
              <w:t xml:space="preserve"> at…</w:t>
            </w:r>
          </w:p>
          <w:p w14:paraId="7C74D02F" w14:textId="7E8477EA" w:rsidR="00897E9B" w:rsidRPr="002264D6" w:rsidRDefault="002264D6" w:rsidP="00C714EB">
            <w:pPr>
              <w:pStyle w:val="TOC2"/>
            </w:pPr>
            <w:r w:rsidRPr="002264D6">
              <w:rPr>
                <w:b/>
                <w:bCs/>
                <w:sz w:val="22"/>
                <w:szCs w:val="28"/>
              </w:rPr>
              <w:t xml:space="preserve">Discord: </w:t>
            </w:r>
            <w:r>
              <w:rPr>
                <w:b/>
                <w:bCs/>
              </w:rPr>
              <w:br/>
            </w:r>
            <w:r>
              <w:t>JStudios2k#6177</w:t>
            </w:r>
            <w:r>
              <w:br/>
            </w:r>
            <w:r w:rsidRPr="002264D6">
              <w:rPr>
                <w:b/>
                <w:bCs/>
                <w:sz w:val="22"/>
                <w:szCs w:val="28"/>
              </w:rPr>
              <w:t>IG (defunct):</w:t>
            </w:r>
            <w:r>
              <w:rPr>
                <w:b/>
                <w:bCs/>
              </w:rPr>
              <w:br/>
            </w:r>
            <w:r>
              <w:t>@jstudios.2k</w:t>
            </w:r>
            <w:r>
              <w:br/>
            </w:r>
            <w:r>
              <w:rPr>
                <w:b/>
                <w:bCs/>
                <w:sz w:val="22"/>
                <w:szCs w:val="28"/>
              </w:rPr>
              <w:t>Reddit</w:t>
            </w:r>
            <w:r w:rsidRPr="002264D6">
              <w:rPr>
                <w:b/>
                <w:bCs/>
                <w:sz w:val="22"/>
                <w:szCs w:val="28"/>
              </w:rPr>
              <w:t>:</w:t>
            </w:r>
            <w:r>
              <w:rPr>
                <w:b/>
                <w:bCs/>
              </w:rPr>
              <w:br/>
            </w:r>
            <w:r>
              <w:t>u/JStudios2k</w:t>
            </w:r>
          </w:p>
        </w:tc>
      </w:tr>
    </w:tbl>
    <w:p w14:paraId="6A892A7E" w14:textId="77777777" w:rsidR="002D2DDF" w:rsidRDefault="002D2DDF" w:rsidP="002D2DDF">
      <w:pPr>
        <w:pStyle w:val="NoSpacing"/>
        <w:rPr>
          <w:b/>
          <w:bCs/>
          <w:sz w:val="14"/>
          <w:lang w:val="en-ID"/>
        </w:rPr>
        <w:sectPr w:rsidR="002D2DDF" w:rsidSect="00190138">
          <w:footerReference w:type="even" r:id="rId11"/>
          <w:footerReference w:type="default" r:id="rId12"/>
          <w:headerReference w:type="first" r:id="rId13"/>
          <w:pgSz w:w="12240" w:h="15840"/>
          <w:pgMar w:top="360" w:right="360" w:bottom="360" w:left="360" w:header="288" w:footer="432" w:gutter="0"/>
          <w:cols w:space="720"/>
          <w:titlePg/>
          <w:docGrid w:linePitch="360"/>
        </w:sectPr>
      </w:pPr>
    </w:p>
    <w:p w14:paraId="751EA884" w14:textId="41E48D26" w:rsidR="00372851" w:rsidRDefault="00372851" w:rsidP="00372851">
      <w:pPr>
        <w:pStyle w:val="Heading1"/>
      </w:pPr>
      <w:r>
        <w:lastRenderedPageBreak/>
        <w:t>MOVELIST</w:t>
      </w:r>
    </w:p>
    <w:tbl>
      <w:tblPr>
        <w:tblW w:w="165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11870"/>
      </w:tblGrid>
      <w:tr w:rsidR="002D2DDF" w:rsidRPr="002D2DDF" w14:paraId="338AD84C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31F77" w14:textId="77777777" w:rsidR="002D2DDF" w:rsidRPr="002D2DDF" w:rsidRDefault="002D2DDF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Normal Throws</w:t>
            </w:r>
          </w:p>
        </w:tc>
      </w:tr>
      <w:tr w:rsidR="002D2DDF" w:rsidRPr="002D2DDF" w14:paraId="5DDBC9BE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89AB2" w14:textId="0F967AAA" w:rsidR="002D2DDF" w:rsidRPr="002D2DDF" w:rsidRDefault="006B6402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Darwin Smash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AA655" w14:textId="720C15CF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6AB41B" wp14:editId="058C4A53">
                  <wp:extent cx="474980" cy="474980"/>
                  <wp:effectExtent l="0" t="0" r="0" b="0"/>
                  <wp:docPr id="1082" name="Picture 108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3F06FA" wp14:editId="288F3BD8">
                  <wp:extent cx="474980" cy="474980"/>
                  <wp:effectExtent l="0" t="0" r="1270" b="0"/>
                  <wp:docPr id="930" name="Picture 93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FBA6D2" wp14:editId="3041CAE7">
                  <wp:extent cx="425450" cy="425450"/>
                  <wp:effectExtent l="0" t="0" r="0" b="0"/>
                  <wp:docPr id="929" name="Picture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19FCAC" wp14:editId="5DFF3F47">
                  <wp:extent cx="425450" cy="42545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B27BD1B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76712" w14:textId="3717BE0F" w:rsidR="002D2DDF" w:rsidRPr="002D2DDF" w:rsidRDefault="006B6402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Darwin Flipper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13415" w14:textId="07F494B4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CF97C41" wp14:editId="1A20B2AA">
                  <wp:extent cx="474980" cy="474980"/>
                  <wp:effectExtent l="0" t="0" r="0" b="0"/>
                  <wp:docPr id="1083" name="Picture 108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72F08E" wp14:editId="1B837EC2">
                  <wp:extent cx="474980" cy="474980"/>
                  <wp:effectExtent l="0" t="0" r="1270" b="0"/>
                  <wp:docPr id="1084" name="Picture 108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925D8B" wp14:editId="362E0A52">
                  <wp:extent cx="439420" cy="418465"/>
                  <wp:effectExtent l="0" t="0" r="0" b="635"/>
                  <wp:docPr id="925" name="Picture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B90508" wp14:editId="3102B848">
                  <wp:extent cx="439420" cy="418465"/>
                  <wp:effectExtent l="0" t="0" r="0" b="635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CC9F613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867B" w14:textId="3253B6CC" w:rsidR="002D2DDF" w:rsidRPr="002D2DDF" w:rsidRDefault="00372851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372851">
              <w:rPr>
                <w:b/>
                <w:bCs/>
                <w:sz w:val="22"/>
                <w:szCs w:val="40"/>
                <w:lang w:val="en-ID"/>
              </w:rPr>
              <w:t>System Moves</w:t>
            </w:r>
          </w:p>
        </w:tc>
      </w:tr>
      <w:tr w:rsidR="00372851" w:rsidRPr="002D2DDF" w14:paraId="4893D95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0A167D" w14:textId="3A2B3948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0"/>
                <w:szCs w:val="36"/>
                <w:lang w:val="en-ID"/>
              </w:rPr>
              <w:t>Evasion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0DB2DF" w14:textId="0FF77A7C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8D8F8F5" wp14:editId="1DE0FDCE">
                  <wp:extent cx="474980" cy="474980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42298BA" wp14:editId="5E49DB74">
                  <wp:extent cx="474980" cy="474980"/>
                  <wp:effectExtent l="0" t="0" r="0" b="0"/>
                  <wp:docPr id="1086" name="Picture 108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74E0B5" wp14:editId="68DD6B59">
                  <wp:extent cx="474980" cy="474980"/>
                  <wp:effectExtent l="0" t="0" r="1270" b="0"/>
                  <wp:docPr id="1087" name="Picture 108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2D2DDF">
              <w:rPr>
                <w:sz w:val="20"/>
                <w:szCs w:val="36"/>
                <w:lang w:val="en-ID"/>
              </w:rPr>
              <w:t xml:space="preserve"> 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276DD19" wp14:editId="150CD15D">
                  <wp:extent cx="425450" cy="425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FBE6CD" w:themeFill="accent1" w:themeFillTint="33"/>
                <w:lang w:val="en-ID"/>
              </w:rPr>
              <w:t>L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27C8A8FD" wp14:editId="5807C155">
                  <wp:extent cx="439420" cy="4184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F2D3C6" w:themeFill="accent2" w:themeFillTint="40"/>
                <w:lang w:val="en-ID"/>
              </w:rPr>
              <w:t>L</w:t>
            </w:r>
          </w:p>
        </w:tc>
      </w:tr>
      <w:tr w:rsidR="00372851" w:rsidRPr="002D2DDF" w14:paraId="51C31F64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4D16C" w14:textId="3BD2A978" w:rsidR="00372851" w:rsidRPr="00372851" w:rsidRDefault="00930D68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Power Charge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92FB64" w14:textId="7BC2ED00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8D80086" wp14:editId="71990452">
                  <wp:extent cx="4254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F7CD9D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647B05B" wp14:editId="5745628E">
                  <wp:extent cx="439420" cy="4184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E4A88D" w:themeFill="accent2" w:themeFillTint="80"/>
                <w:lang w:val="en-ID"/>
              </w:rPr>
              <w:t>M</w:t>
            </w:r>
          </w:p>
        </w:tc>
      </w:tr>
      <w:tr w:rsidR="00372851" w:rsidRPr="002D2DDF" w14:paraId="5F616FE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20522" w14:textId="0F7DA559" w:rsidR="00372851" w:rsidRPr="00197F89" w:rsidRDefault="00197F89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MAX 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FDB01" w14:textId="2755476E" w:rsidR="00372851" w:rsidRPr="002D2DDF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9223D0" wp14:editId="22CEB8F0">
                  <wp:extent cx="425450" cy="425450"/>
                  <wp:effectExtent l="0" t="0" r="0" b="0"/>
                  <wp:docPr id="923" name="Picture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F3B46B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E74CA1E" wp14:editId="076F0797">
                  <wp:extent cx="439420" cy="418465"/>
                  <wp:effectExtent l="0" t="0" r="0" b="635"/>
                  <wp:docPr id="922" name="Picture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D77D56" w:themeFill="accent2" w:themeFillTint="BF"/>
                <w:lang w:val="en-ID"/>
              </w:rPr>
              <w:t>H</w:t>
            </w:r>
          </w:p>
        </w:tc>
      </w:tr>
      <w:tr w:rsidR="00372851" w:rsidRPr="002D2DDF" w14:paraId="37AA624D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678CB" w14:textId="3144BC75" w:rsidR="00372851" w:rsidRPr="00372851" w:rsidRDefault="006E3A2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Zero Counter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4C36F" w14:textId="584A2C2D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3F16852" wp14:editId="0465FC54">
                  <wp:extent cx="475200" cy="475200"/>
                  <wp:effectExtent l="0" t="0" r="0" b="0"/>
                  <wp:docPr id="1088" name="Picture 1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D643DF7" wp14:editId="79A9F628">
                  <wp:extent cx="425450" cy="425450"/>
                  <wp:effectExtent l="0" t="0" r="0" b="0"/>
                  <wp:docPr id="1090" name="Picture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E3A2D"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="006E3A2D"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08DA353" wp14:editId="44BF83FD">
                  <wp:extent cx="439420" cy="418465"/>
                  <wp:effectExtent l="0" t="0" r="0" b="635"/>
                  <wp:docPr id="1091" name="Picture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851" w:rsidRPr="002D2DDF" w14:paraId="68C9E839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31B3C2" w14:textId="77777777" w:rsidR="00372851" w:rsidRPr="002D2DDF" w:rsidRDefault="00372851" w:rsidP="00372851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Unique Attacks</w:t>
            </w:r>
          </w:p>
        </w:tc>
      </w:tr>
      <w:tr w:rsidR="008A7209" w:rsidRPr="002D2DDF" w14:paraId="467406D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7E855D" w14:textId="3F6F716F" w:rsidR="008A7209" w:rsidRDefault="00B77EA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Red Snapper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F1560" w14:textId="6B2FF4D0" w:rsidR="008A7209" w:rsidRPr="00372851" w:rsidRDefault="00B77EA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8F3B6D0" wp14:editId="38B94233">
                  <wp:extent cx="425450" cy="425450"/>
                  <wp:effectExtent l="0" t="0" r="0" b="0"/>
                  <wp:docPr id="379240710" name="Picture 379240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F7CD9D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CFBCE2" wp14:editId="218E048B">
                  <wp:extent cx="474980" cy="474980"/>
                  <wp:effectExtent l="0" t="0" r="0" b="0"/>
                  <wp:docPr id="1302556493" name="Picture 1302556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F69FBBB" wp14:editId="5FEB0BD9">
                  <wp:extent cx="425450" cy="425450"/>
                  <wp:effectExtent l="0" t="0" r="0" b="0"/>
                  <wp:docPr id="612230701" name="Picture 612230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F7CD9D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</w:p>
        </w:tc>
      </w:tr>
      <w:tr w:rsidR="00372851" w:rsidRPr="002D2DDF" w14:paraId="4A53844C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ECF3D" w14:textId="65F86408" w:rsidR="00372851" w:rsidRPr="002D2DDF" w:rsidRDefault="00B45019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Dolphin Attack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104D7" w14:textId="169BF6CF" w:rsidR="00372851" w:rsidRPr="002D2DDF" w:rsidRDefault="00962F6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JUMP)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7B1FC0B" wp14:editId="521ED9A2">
                  <wp:extent cx="425450" cy="425450"/>
                  <wp:effectExtent l="0" t="0" r="0" b="0"/>
                  <wp:docPr id="827526106" name="Picture 827526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F7CD9D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48FF911" wp14:editId="2252B328">
                  <wp:extent cx="474980" cy="474980"/>
                  <wp:effectExtent l="0" t="0" r="0" b="0"/>
                  <wp:docPr id="1678520631" name="Picture 1678520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9AFBEED" wp14:editId="463C692E">
                  <wp:extent cx="425450" cy="425450"/>
                  <wp:effectExtent l="0" t="0" r="0" b="0"/>
                  <wp:docPr id="2000390765" name="Picture 2000390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F7CD9D" w:themeFill="accent1" w:themeFillTint="66"/>
                <w:lang w:val="en-ID"/>
              </w:rPr>
              <w:t>M</w:t>
            </w:r>
          </w:p>
        </w:tc>
      </w:tr>
      <w:tr w:rsidR="0080665D" w:rsidRPr="002D2DDF" w14:paraId="45720E4B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390A3" w14:textId="1FA79C1C" w:rsidR="0080665D" w:rsidRDefault="002A19FC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Geyser Kick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80921C" w14:textId="24B265E8" w:rsidR="0080665D" w:rsidRPr="00372851" w:rsidRDefault="0080665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90717E" wp14:editId="5F7FFE41">
                  <wp:extent cx="474980" cy="474980"/>
                  <wp:effectExtent l="0" t="0" r="0" b="1270"/>
                  <wp:docPr id="34" name="Picture 3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B650E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FC4A66" wp14:editId="6BBF1214">
                  <wp:extent cx="439420" cy="418465"/>
                  <wp:effectExtent l="0" t="0" r="0" b="635"/>
                  <wp:docPr id="300331182" name="Picture 30033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650EA" w:rsidRPr="002D2DDF">
              <w:rPr>
                <w:rFonts w:hint="eastAsia"/>
                <w:b/>
                <w:bCs/>
                <w:sz w:val="22"/>
                <w:szCs w:val="40"/>
                <w:shd w:val="clear" w:color="auto" w:fill="D77D56" w:themeFill="accent2" w:themeFillTint="BF"/>
                <w:lang w:val="en-ID"/>
              </w:rPr>
              <w:t>H</w:t>
            </w:r>
          </w:p>
        </w:tc>
      </w:tr>
      <w:tr w:rsidR="0031374A" w:rsidRPr="002D2DDF" w14:paraId="2EBF092B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DCF86" w14:textId="77777777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Special Moves</w:t>
            </w:r>
          </w:p>
        </w:tc>
      </w:tr>
      <w:tr w:rsidR="004F6896" w:rsidRPr="002D2DDF" w14:paraId="032C564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4D652" w14:textId="4F5A8A93" w:rsidR="004F6896" w:rsidRDefault="004F6896" w:rsidP="004F689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Big Head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83081C" wp14:editId="40DB0ACA">
                  <wp:extent cx="474980" cy="474980"/>
                  <wp:effectExtent l="0" t="0" r="1270" b="0"/>
                  <wp:docPr id="1899134477" name="Picture 1899134477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8F152D" w14:textId="2E39C173" w:rsidR="004F6896" w:rsidRDefault="004F6896" w:rsidP="004F6896">
            <w:pPr>
              <w:pStyle w:val="NoSpacing"/>
            </w:pPr>
            <w:r>
              <w:drawing>
                <wp:inline distT="0" distB="0" distL="0" distR="0" wp14:anchorId="78BF18FD" wp14:editId="562E954C">
                  <wp:extent cx="476250" cy="476250"/>
                  <wp:effectExtent l="0" t="0" r="0" b="0"/>
                  <wp:docPr id="1300320420" name="Picture 1300320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4227A52" wp14:editId="49BB8357">
                  <wp:extent cx="474980" cy="474980"/>
                  <wp:effectExtent l="0" t="0" r="1270" b="0"/>
                  <wp:docPr id="1367206931" name="Picture 136720693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9AA7B7F" wp14:editId="5C507746">
                  <wp:extent cx="425450" cy="425450"/>
                  <wp:effectExtent l="0" t="0" r="0" b="0"/>
                  <wp:docPr id="467794915" name="Picture 467794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(PROPERTIES CHANGE DURING MAX MODE)</w:t>
            </w:r>
          </w:p>
        </w:tc>
      </w:tr>
      <w:tr w:rsidR="0031374A" w:rsidRPr="002D2DDF" w14:paraId="3ED5F94D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F8704" w14:textId="4690DBAE" w:rsidR="0031374A" w:rsidRPr="002D2DDF" w:rsidRDefault="000E018D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Big </w:t>
            </w:r>
            <w:r w:rsidR="004F6896">
              <w:rPr>
                <w:sz w:val="22"/>
                <w:szCs w:val="40"/>
                <w:lang w:val="en-ID"/>
              </w:rPr>
              <w:t>Overh</w:t>
            </w:r>
            <w:r>
              <w:rPr>
                <w:sz w:val="22"/>
                <w:szCs w:val="40"/>
                <w:lang w:val="en-ID"/>
              </w:rPr>
              <w:t>ead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FF5905C" wp14:editId="4D5F976F">
                  <wp:extent cx="474980" cy="474980"/>
                  <wp:effectExtent l="0" t="0" r="1270" b="0"/>
                  <wp:docPr id="886" name="Picture 88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BA0D6" w14:textId="7FE48064" w:rsidR="0031374A" w:rsidRPr="002D2DDF" w:rsidRDefault="001476D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462FAE0" wp14:editId="697A00C2">
                  <wp:extent cx="476250" cy="476250"/>
                  <wp:effectExtent l="0" t="0" r="0" b="0"/>
                  <wp:docPr id="2058405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098FE4" wp14:editId="6FD081A3">
                  <wp:extent cx="474980" cy="474980"/>
                  <wp:effectExtent l="0" t="0" r="0" b="0"/>
                  <wp:docPr id="1469704176" name="Picture 146970417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FF7B7B3" wp14:editId="795C1CC5">
                  <wp:extent cx="425450" cy="425450"/>
                  <wp:effectExtent l="0" t="0" r="0" b="0"/>
                  <wp:docPr id="883" name="Picture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02898">
              <w:rPr>
                <w:sz w:val="22"/>
                <w:szCs w:val="40"/>
                <w:lang w:val="en-ID"/>
              </w:rPr>
              <w:t>(PROPERTIES CHANGE DURING MAX MODE)</w:t>
            </w:r>
          </w:p>
        </w:tc>
      </w:tr>
      <w:tr w:rsidR="0031374A" w:rsidRPr="002D2DDF" w14:paraId="2C7A6C0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9C45C" w14:textId="41FC6A30" w:rsidR="0031374A" w:rsidRPr="002D2DDF" w:rsidRDefault="000E018D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Great Barrier Reef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7B530F4" wp14:editId="5F8CBB8A">
                  <wp:extent cx="474980" cy="474980"/>
                  <wp:effectExtent l="0" t="0" r="1270" b="0"/>
                  <wp:docPr id="881" name="Picture 881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EB88B" w14:textId="017DBC70" w:rsidR="0031374A" w:rsidRPr="002D2DDF" w:rsidRDefault="001476D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6862A0C6" wp14:editId="2ABEBFC5">
                  <wp:extent cx="476250" cy="476250"/>
                  <wp:effectExtent l="0" t="0" r="0" b="0"/>
                  <wp:docPr id="1208280297" name="Picture 1208280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2CFBB5C" wp14:editId="2653AD9D">
                  <wp:extent cx="474980" cy="474980"/>
                  <wp:effectExtent l="0" t="0" r="1270" b="0"/>
                  <wp:docPr id="110932433" name="Picture 11093243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071913B" wp14:editId="1FDD2268">
                  <wp:extent cx="439420" cy="418465"/>
                  <wp:effectExtent l="0" t="0" r="0" b="635"/>
                  <wp:docPr id="1464445425" name="Picture 1464445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</w:t>
            </w:r>
            <w:r w:rsidR="009D672A">
              <w:rPr>
                <w:sz w:val="22"/>
                <w:szCs w:val="40"/>
                <w:lang w:val="en-ID"/>
              </w:rPr>
              <w:t>(PROPERTIES CHANGE DURING MAX MODE)</w:t>
            </w:r>
          </w:p>
        </w:tc>
      </w:tr>
      <w:tr w:rsidR="0031374A" w:rsidRPr="002D2DDF" w14:paraId="28C5144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F704E" w14:textId="73145128" w:rsidR="0031374A" w:rsidRPr="002D2DDF" w:rsidRDefault="00D505D6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Portal Gun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454C6" w14:textId="1F480981" w:rsidR="0031374A" w:rsidRPr="002D2DDF" w:rsidRDefault="00D505D6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9A161A5" wp14:editId="2F2BD13B">
                  <wp:extent cx="476250" cy="4762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42EA1C9" wp14:editId="3044CBF2">
                  <wp:extent cx="439420" cy="418465"/>
                  <wp:effectExtent l="0" t="0" r="0" b="635"/>
                  <wp:docPr id="873" name="Picture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6D7" w:rsidRPr="002D2DDF" w14:paraId="77F569F8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6D3F9" w14:textId="2E5E88D4" w:rsidR="004046D7" w:rsidRDefault="00802898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Teleport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EF03E8" w14:textId="77777777" w:rsidR="004046D7" w:rsidRDefault="004046D7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</w:t>
            </w:r>
            <w:r w:rsidR="00802898">
              <w:rPr>
                <w:sz w:val="22"/>
                <w:szCs w:val="40"/>
                <w:lang w:val="en-ID"/>
              </w:rPr>
              <w:t>AFTER DEPLOYING PORTAL</w:t>
            </w:r>
            <w:r>
              <w:rPr>
                <w:sz w:val="22"/>
                <w:szCs w:val="40"/>
                <w:lang w:val="en-ID"/>
              </w:rPr>
              <w:t>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="00802898">
              <w:rPr>
                <w:sz w:val="22"/>
                <w:szCs w:val="40"/>
                <w:lang w:val="en-ID"/>
              </w:rPr>
              <w:drawing>
                <wp:inline distT="0" distB="0" distL="0" distR="0" wp14:anchorId="12DE0820" wp14:editId="6AEA654D">
                  <wp:extent cx="476250" cy="476250"/>
                  <wp:effectExtent l="0" t="0" r="0" b="0"/>
                  <wp:docPr id="191848406" name="Picture 191848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4523ACB" wp14:editId="51A646A7">
                  <wp:extent cx="439420" cy="418465"/>
                  <wp:effectExtent l="0" t="0" r="0" b="63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6F2B1" w14:textId="77777777" w:rsidR="00CC5FC3" w:rsidRDefault="00CC5FC3" w:rsidP="0031374A">
            <w:pPr>
              <w:pStyle w:val="NoSpacing"/>
              <w:rPr>
                <w:sz w:val="22"/>
                <w:szCs w:val="40"/>
                <w:lang w:val="en-ID"/>
              </w:rPr>
            </w:pPr>
          </w:p>
          <w:p w14:paraId="1B9553C8" w14:textId="77777777" w:rsidR="00CC5FC3" w:rsidRDefault="00CC5FC3" w:rsidP="0031374A">
            <w:pPr>
              <w:pStyle w:val="NoSpacing"/>
              <w:rPr>
                <w:sz w:val="22"/>
                <w:szCs w:val="40"/>
                <w:lang w:val="en-ID"/>
              </w:rPr>
            </w:pPr>
          </w:p>
          <w:p w14:paraId="252653ED" w14:textId="77777777" w:rsidR="00CC5FC3" w:rsidRDefault="00CC5FC3" w:rsidP="0031374A">
            <w:pPr>
              <w:pStyle w:val="NoSpacing"/>
              <w:rPr>
                <w:sz w:val="22"/>
                <w:szCs w:val="40"/>
                <w:lang w:val="en-ID"/>
              </w:rPr>
            </w:pPr>
          </w:p>
          <w:p w14:paraId="04DEF1F8" w14:textId="4ABBE3FE" w:rsidR="00CC5FC3" w:rsidRPr="00372851" w:rsidRDefault="00CC5FC3" w:rsidP="0031374A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</w:tr>
      <w:tr w:rsidR="0031374A" w:rsidRPr="002D2DDF" w14:paraId="2A294EAC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AD0CE" w14:textId="37A9B99B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b/>
                <w:bCs/>
                <w:sz w:val="22"/>
                <w:szCs w:val="40"/>
                <w:lang w:val="en-ID"/>
              </w:rPr>
              <w:lastRenderedPageBreak/>
              <w:t>Super Moves</w:t>
            </w:r>
          </w:p>
        </w:tc>
      </w:tr>
      <w:tr w:rsidR="0031374A" w:rsidRPr="002D2DDF" w14:paraId="7432DF3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BDC2D" w14:textId="6B86F041" w:rsidR="0031374A" w:rsidRPr="002D2DDF" w:rsidRDefault="001971C5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 w:rsidRPr="001971C5">
              <w:rPr>
                <w:sz w:val="22"/>
                <w:szCs w:val="40"/>
                <w:lang w:val="en-ID"/>
              </w:rPr>
              <w:t>Fridge Technique #49: Dodjball Derby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A6CF5" w14:textId="446C92B1" w:rsidR="0031374A" w:rsidRPr="002D2DDF" w:rsidRDefault="00134869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77BE7015" wp14:editId="5FDED29C">
                  <wp:extent cx="476250" cy="4762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9BB9298" wp14:editId="7BF38FB5">
                  <wp:extent cx="476250" cy="47625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4461FA" wp14:editId="1E6F66D9">
                  <wp:extent cx="425450" cy="425450"/>
                  <wp:effectExtent l="0" t="0" r="0" b="0"/>
                  <wp:docPr id="898" name="Picture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  <w:tr w:rsidR="00134869" w:rsidRPr="002D2DDF" w14:paraId="23B59E1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8920C" w14:textId="0132E419" w:rsidR="00134869" w:rsidRPr="002D2DDF" w:rsidRDefault="00EE268C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 w:rsidRPr="00EE268C">
              <w:rPr>
                <w:sz w:val="22"/>
                <w:szCs w:val="40"/>
                <w:lang w:val="en-ID"/>
              </w:rPr>
              <w:t>Origin Technique #01: Sucker for Nostalgia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D78FD4" w14:textId="65F3DB8E" w:rsidR="00134869" w:rsidRPr="00372851" w:rsidRDefault="001971C5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1D6F1A5C" wp14:editId="3C4EC22C">
                  <wp:extent cx="475200" cy="478800"/>
                  <wp:effectExtent l="0" t="0" r="1270" b="0"/>
                  <wp:docPr id="16679033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268C">
              <w:drawing>
                <wp:inline distT="0" distB="0" distL="0" distR="0" wp14:anchorId="573AB478" wp14:editId="5DCEC1C3">
                  <wp:extent cx="474980" cy="474980"/>
                  <wp:effectExtent l="0" t="0" r="0" b="0"/>
                  <wp:docPr id="153251442" name="Picture 15325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3486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233096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533BEE" wp14:editId="012EFEB1">
                  <wp:extent cx="439420" cy="418465"/>
                  <wp:effectExtent l="0" t="0" r="0" b="635"/>
                  <wp:docPr id="900" name="Picture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096">
              <w:rPr>
                <w:sz w:val="22"/>
                <w:szCs w:val="40"/>
                <w:lang w:val="en-ID"/>
              </w:rPr>
              <w:t xml:space="preserve"> </w:t>
            </w:r>
          </w:p>
        </w:tc>
      </w:tr>
      <w:tr w:rsidR="005F6746" w:rsidRPr="002D2DDF" w14:paraId="506AF17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2F5B4" w14:textId="668CF9A2" w:rsidR="005F6746" w:rsidRDefault="001971C5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 w:rsidRPr="001971C5">
              <w:rPr>
                <w:sz w:val="22"/>
                <w:szCs w:val="40"/>
                <w:lang w:val="en-ID"/>
              </w:rPr>
              <w:t xml:space="preserve">Fridge Technique #37: Spray n' Pray </w:t>
            </w:r>
            <w:r>
              <w:rPr>
                <w:sz w:val="22"/>
                <w:szCs w:val="40"/>
                <w:lang w:val="en-ID"/>
              </w:rPr>
              <w:br/>
            </w:r>
            <w:r w:rsidR="005F6746">
              <w:rPr>
                <w:b/>
                <w:bCs/>
                <w:sz w:val="22"/>
                <w:szCs w:val="40"/>
                <w:lang w:val="en-ID"/>
              </w:rPr>
              <w:t>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18BF2E" w14:textId="5A80D21E" w:rsidR="005F6746" w:rsidRDefault="005F6746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052AE15" wp14:editId="6EED1A31">
                  <wp:extent cx="476250" cy="476250"/>
                  <wp:effectExtent l="0" t="0" r="0" b="0"/>
                  <wp:docPr id="917" name="Picture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B5AD749" wp14:editId="2701D34D">
                  <wp:extent cx="476250" cy="476250"/>
                  <wp:effectExtent l="0" t="0" r="0" b="0"/>
                  <wp:docPr id="918" name="Picture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187C13A" wp14:editId="400CA630">
                  <wp:extent cx="425450" cy="425450"/>
                  <wp:effectExtent l="0" t="0" r="0" b="0"/>
                  <wp:docPr id="919" name="Picture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64C96F" wp14:editId="3C9080DD">
                  <wp:extent cx="425450" cy="425450"/>
                  <wp:effectExtent l="0" t="0" r="0" b="0"/>
                  <wp:docPr id="920" name="Picture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</w:t>
            </w:r>
          </w:p>
        </w:tc>
      </w:tr>
      <w:tr w:rsidR="009D37D7" w:rsidRPr="002D2DDF" w14:paraId="79A64520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BC0FC" w14:textId="76D9D0F7" w:rsidR="009D37D7" w:rsidRDefault="00D63BCE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t>Prank Technique #96: De-Stressing</w:t>
            </w:r>
            <w:r>
              <w:rPr>
                <w:b/>
                <w:bCs/>
                <w:sz w:val="22"/>
                <w:szCs w:val="40"/>
                <w:lang w:val="en-ID"/>
              </w:rPr>
              <w:t xml:space="preserve"> </w:t>
            </w:r>
            <w:r>
              <w:rPr>
                <w:b/>
                <w:bCs/>
                <w:sz w:val="22"/>
                <w:szCs w:val="40"/>
                <w:lang w:val="en-ID"/>
              </w:rPr>
              <w:br/>
            </w:r>
            <w:r w:rsidR="009D37D7">
              <w:rPr>
                <w:b/>
                <w:bCs/>
                <w:sz w:val="22"/>
                <w:szCs w:val="40"/>
                <w:lang w:val="en-ID"/>
              </w:rPr>
              <w:t>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57640D" w14:textId="7F36B289" w:rsidR="009D37D7" w:rsidRDefault="00EE268C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06C1F16" wp14:editId="7EF18FCA">
                  <wp:extent cx="475200" cy="478800"/>
                  <wp:effectExtent l="0" t="0" r="1270" b="0"/>
                  <wp:docPr id="1884225136" name="Picture 1884225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anchorId="142641E1" wp14:editId="1ABA1435">
                  <wp:extent cx="474980" cy="474980"/>
                  <wp:effectExtent l="0" t="0" r="0" b="0"/>
                  <wp:docPr id="43367770" name="Picture 43367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0E5C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B10E5C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D65F93F" wp14:editId="0C17BD08">
                  <wp:extent cx="439420" cy="418465"/>
                  <wp:effectExtent l="0" t="0" r="0" b="635"/>
                  <wp:docPr id="932" name="Picture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0E5C">
              <w:rPr>
                <w:sz w:val="22"/>
                <w:szCs w:val="40"/>
                <w:lang w:val="en-ID"/>
              </w:rPr>
              <w:t xml:space="preserve"> </w:t>
            </w:r>
            <w:r w:rsidR="00B10E5C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AA2DBDA" wp14:editId="44D8FC6F">
                  <wp:extent cx="439420" cy="418465"/>
                  <wp:effectExtent l="0" t="0" r="0" b="635"/>
                  <wp:docPr id="933" name="Picture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0E5C">
              <w:rPr>
                <w:sz w:val="22"/>
                <w:szCs w:val="40"/>
                <w:lang w:val="en-ID"/>
              </w:rPr>
              <w:t xml:space="preserve"> </w:t>
            </w:r>
          </w:p>
        </w:tc>
      </w:tr>
      <w:tr w:rsidR="009D37D7" w:rsidRPr="002D2DDF" w14:paraId="27C9193E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111B5" w14:textId="774D6A8B" w:rsidR="009D37D7" w:rsidRPr="0031374A" w:rsidRDefault="009D37D7" w:rsidP="009D37D7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The </w:t>
            </w:r>
            <w:r w:rsidR="00320085">
              <w:rPr>
                <w:sz w:val="22"/>
                <w:szCs w:val="40"/>
                <w:lang w:val="en-ID"/>
              </w:rPr>
              <w:t>Painting</w:t>
            </w:r>
            <w:r>
              <w:rPr>
                <w:sz w:val="22"/>
                <w:szCs w:val="40"/>
                <w:lang w:val="en-ID"/>
              </w:rPr>
              <w:t xml:space="preserve"> </w:t>
            </w:r>
            <w:r>
              <w:rPr>
                <w:b/>
                <w:bCs/>
                <w:sz w:val="22"/>
                <w:szCs w:val="40"/>
                <w:lang w:val="en-ID"/>
              </w:rPr>
              <w:t>[LV. 3 Super]</w:t>
            </w:r>
            <w:r w:rsidR="004805FB">
              <w:rPr>
                <w:b/>
                <w:bCs/>
                <w:sz w:val="22"/>
                <w:szCs w:val="40"/>
                <w:lang w:val="en-ID"/>
              </w:rPr>
              <w:t xml:space="preserve"> [COUNTER]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21410B" w14:textId="4D5983F7" w:rsidR="009D37D7" w:rsidRPr="00372851" w:rsidRDefault="00843832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8437382" wp14:editId="4EB33983">
                  <wp:extent cx="476250" cy="476250"/>
                  <wp:effectExtent l="0" t="0" r="0" b="0"/>
                  <wp:docPr id="917057602" name="Picture 917057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6AF312" wp14:editId="7FFBF8EA">
                  <wp:extent cx="474980" cy="474980"/>
                  <wp:effectExtent l="0" t="0" r="1270" b="0"/>
                  <wp:docPr id="155867318" name="Picture 15586731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A7D3D">
              <w:drawing>
                <wp:inline distT="0" distB="0" distL="0" distR="0" wp14:anchorId="18AC9DFA" wp14:editId="3135334C">
                  <wp:extent cx="474980" cy="474980"/>
                  <wp:effectExtent l="0" t="0" r="0" b="0"/>
                  <wp:docPr id="494965727" name="Picture 494965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E287FA8" wp14:editId="72B64391">
                  <wp:extent cx="474980" cy="474980"/>
                  <wp:effectExtent l="0" t="0" r="1270" b="0"/>
                  <wp:docPr id="1092527512" name="Picture 109252751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37D7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9D37D7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706CEC2" wp14:editId="7B3699A0">
                  <wp:extent cx="425450" cy="425450"/>
                  <wp:effectExtent l="0" t="0" r="0" b="0"/>
                  <wp:docPr id="1177" name="Picture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37D7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F8023A" wp14:editId="2A7A260A">
                  <wp:extent cx="425450" cy="425450"/>
                  <wp:effectExtent l="0" t="0" r="0" b="0"/>
                  <wp:docPr id="1178" name="Picture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A7D3D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67A2EA0" wp14:editId="385B66D3">
                  <wp:extent cx="425450" cy="425450"/>
                  <wp:effectExtent l="0" t="0" r="0" b="0"/>
                  <wp:docPr id="2112998588" name="Picture 2112998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4CD0E" w14:textId="2C8B49C2" w:rsidR="0031374A" w:rsidRDefault="0031374A" w:rsidP="002D2DDF">
      <w:pPr>
        <w:pStyle w:val="NoSpacing"/>
        <w:rPr>
          <w:sz w:val="14"/>
        </w:rPr>
      </w:pPr>
    </w:p>
    <w:p w14:paraId="44C9F369" w14:textId="77777777" w:rsid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3E7A9965" w14:textId="3DECE996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 xml:space="preserve">Commands written here are for characters facing right. All commands are reversed when facing left. </w:t>
      </w:r>
    </w:p>
    <w:p w14:paraId="515B7D90" w14:textId="77777777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76996FBD" w14:textId="4C23147E" w:rsidR="004D5ECB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>EX commands can be executed by inputting two buttons instead of one.</w:t>
      </w:r>
    </w:p>
    <w:p w14:paraId="485E2AFE" w14:textId="77777777" w:rsidR="002D5085" w:rsidRDefault="002D5085" w:rsidP="003F75A6">
      <w:pPr>
        <w:pStyle w:val="NoSpacing"/>
        <w:rPr>
          <w:b/>
          <w:bCs/>
          <w:sz w:val="22"/>
          <w:szCs w:val="28"/>
        </w:rPr>
      </w:pPr>
    </w:p>
    <w:p w14:paraId="37D88ABC" w14:textId="3B29B4D4" w:rsidR="002D5085" w:rsidRDefault="002D5085" w:rsidP="003F75A6">
      <w:pPr>
        <w:pStyle w:val="NoSpacing"/>
        <w:rPr>
          <w:b/>
          <w:bCs/>
          <w:sz w:val="22"/>
          <w:szCs w:val="28"/>
        </w:rPr>
      </w:pPr>
    </w:p>
    <w:p w14:paraId="78D6150A" w14:textId="77777777" w:rsidR="004D5ECB" w:rsidRDefault="004D5ECB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br w:type="page"/>
      </w:r>
    </w:p>
    <w:p w14:paraId="6F76B4CE" w14:textId="77777777" w:rsidR="004D5ECB" w:rsidRDefault="004D5ECB" w:rsidP="004D5ECB">
      <w:pPr>
        <w:pStyle w:val="NoSpacing"/>
        <w:rPr>
          <w:b/>
          <w:bCs/>
          <w:sz w:val="24"/>
          <w:szCs w:val="44"/>
        </w:rPr>
        <w:sectPr w:rsidR="004D5ECB" w:rsidSect="002D2DDF">
          <w:headerReference w:type="default" r:id="rId25"/>
          <w:footerReference w:type="default" r:id="rId26"/>
          <w:headerReference w:type="first" r:id="rId27"/>
          <w:footerReference w:type="first" r:id="rId28"/>
          <w:pgSz w:w="15840" w:h="12240" w:orient="landscape"/>
          <w:pgMar w:top="357" w:right="357" w:bottom="357" w:left="357" w:header="289" w:footer="431" w:gutter="0"/>
          <w:cols w:space="720"/>
          <w:titlePg/>
          <w:docGrid w:linePitch="360"/>
        </w:sectPr>
      </w:pPr>
    </w:p>
    <w:p w14:paraId="6E2D455D" w14:textId="5C1B69BE" w:rsidR="009D2A25" w:rsidRPr="009D2A25" w:rsidRDefault="004D5ECB" w:rsidP="009D2A25">
      <w:pPr>
        <w:pStyle w:val="NoSpacing"/>
        <w:rPr>
          <w:b/>
          <w:bCs/>
          <w:sz w:val="36"/>
          <w:szCs w:val="56"/>
        </w:rPr>
      </w:pPr>
      <w:r w:rsidRPr="009D2A25">
        <w:rPr>
          <w:b/>
          <w:bCs/>
          <w:sz w:val="36"/>
          <w:szCs w:val="56"/>
        </w:rPr>
        <w:lastRenderedPageBreak/>
        <w:t>CHANGELOG</w:t>
      </w:r>
    </w:p>
    <w:p w14:paraId="116CA5BA" w14:textId="77777777" w:rsidR="009151F1" w:rsidRDefault="009D2A25" w:rsidP="009151F1">
      <w:pPr>
        <w:pStyle w:val="ListParagraph"/>
        <w:numPr>
          <w:ilvl w:val="0"/>
          <w:numId w:val="1"/>
        </w:numPr>
        <w:rPr>
          <w:sz w:val="22"/>
          <w:szCs w:val="28"/>
        </w:rPr>
      </w:pPr>
      <w:r w:rsidRPr="009151F1">
        <w:rPr>
          <w:sz w:val="22"/>
          <w:szCs w:val="28"/>
        </w:rPr>
        <w:t>: Release edition.</w:t>
      </w:r>
    </w:p>
    <w:sectPr w:rsidR="009151F1" w:rsidSect="004D5ECB">
      <w:pgSz w:w="12240" w:h="15840"/>
      <w:pgMar w:top="357" w:right="357" w:bottom="357" w:left="357" w:header="289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AA6C8" w14:textId="77777777" w:rsidR="008004A9" w:rsidRDefault="008004A9" w:rsidP="00890A94">
      <w:r>
        <w:separator/>
      </w:r>
    </w:p>
  </w:endnote>
  <w:endnote w:type="continuationSeparator" w:id="0">
    <w:p w14:paraId="6CEDFD5F" w14:textId="77777777" w:rsidR="008004A9" w:rsidRDefault="008004A9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1E93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5AA2DBFF" w14:textId="77777777" w:rsidR="0018361D" w:rsidRDefault="0018361D" w:rsidP="00890A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5644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75476" w14:textId="77777777" w:rsidR="002D2DDF" w:rsidRPr="00FC2165" w:rsidRDefault="002D2DDF" w:rsidP="00FC2165">
    <w:pPr>
      <w:pStyle w:val="Footer"/>
      <w:jc w:val="right"/>
      <w:rPr>
        <w:sz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E6FC0" w14:textId="77777777" w:rsidR="002D2DDF" w:rsidRDefault="002D2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09E0" w14:textId="77777777" w:rsidR="008004A9" w:rsidRDefault="008004A9" w:rsidP="00890A94">
      <w:r>
        <w:separator/>
      </w:r>
    </w:p>
  </w:footnote>
  <w:footnote w:type="continuationSeparator" w:id="0">
    <w:p w14:paraId="4699CF3B" w14:textId="77777777" w:rsidR="008004A9" w:rsidRDefault="008004A9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C7FDA" w14:textId="001EA0BB" w:rsidR="00190138" w:rsidRDefault="00AA4539">
    <w:pPr>
      <w:pStyle w:val="Header"/>
    </w:pPr>
    <w:r>
      <mc:AlternateContent>
        <mc:Choice Requires="wpg">
          <w:drawing>
            <wp:anchor distT="0" distB="0" distL="114300" distR="114300" simplePos="0" relativeHeight="251686912" behindDoc="0" locked="0" layoutInCell="1" allowOverlap="1" wp14:anchorId="2EE4ADA4" wp14:editId="2B03A8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l="0" t="0" r="0" b="0"/>
              <wp:wrapNone/>
              <wp:docPr id="391" name="Group 391" descr="first page cover imag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0707" cy="10058400"/>
                        <a:chOff x="0" y="0"/>
                        <a:chExt cx="7770707" cy="10058400"/>
                      </a:xfrm>
                    </wpg:grpSpPr>
                    <wps:wsp>
                      <wps:cNvPr id="390" name="Rectangle 390" descr="woman writing while sitting on a mountain"/>
                      <wps:cNvSpPr/>
                      <wps:spPr>
                        <a:xfrm>
                          <a:off x="432827" y="2472267"/>
                          <a:ext cx="5193792" cy="3904488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 l="-45" r="4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28" name="Group 102"/>
                      <wpg:cNvGrpSpPr>
                        <a:grpSpLocks/>
                      </wpg:cNvGrpSpPr>
                      <wpg:grpSpPr>
                        <a:xfrm>
                          <a:off x="5621867" y="0"/>
                          <a:ext cx="2148840" cy="1115568"/>
                          <a:chOff x="0" y="0"/>
                          <a:chExt cx="512763" cy="1306512"/>
                        </a:xfrm>
                        <a:solidFill>
                          <a:srgbClr val="454C02"/>
                        </a:solidFill>
                      </wpg:grpSpPr>
                      <wps:wsp>
                        <wps:cNvPr id="24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5" name="Group 73"/>
                      <wpg:cNvGrpSpPr>
                        <a:grpSpLocks noChangeAspect="1"/>
                      </wpg:cNvGrpSpPr>
                      <wpg:grpSpPr>
                        <a:xfrm flipH="1">
                          <a:off x="4080933" y="2700867"/>
                          <a:ext cx="1600200" cy="793089"/>
                          <a:chOff x="0" y="0"/>
                          <a:chExt cx="2139950" cy="1057275"/>
                        </a:xfrm>
                        <a:solidFill>
                          <a:schemeClr val="accent1"/>
                        </a:solidFill>
                      </wpg:grpSpPr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1" name="Group 102"/>
                      <wpg:cNvGrpSpPr>
                        <a:grpSpLocks noChangeAspect="1"/>
                      </wpg:cNvGrpSpPr>
                      <wpg:grpSpPr>
                        <a:xfrm>
                          <a:off x="0" y="6400800"/>
                          <a:ext cx="260985" cy="3657600"/>
                          <a:chOff x="0" y="0"/>
                          <a:chExt cx="512763" cy="4279900"/>
                        </a:xfrm>
                        <a:solidFill>
                          <a:srgbClr val="454C02"/>
                        </a:solidFill>
                      </wpg:grpSpPr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1" name="Group 30">
                        <a:extLst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</a:extLst>
                      </wpg:cNvPr>
                      <wpg:cNvGrpSpPr>
                        <a:grpSpLocks noChangeAspect="1"/>
                      </wpg:cNvGrpSpPr>
                      <wpg:grpSpPr>
                        <a:xfrm>
                          <a:off x="1828800" y="6925733"/>
                          <a:ext cx="4114800" cy="3053662"/>
                          <a:chOff x="0" y="0"/>
                          <a:chExt cx="4508500" cy="3343275"/>
                        </a:xfrm>
                        <a:solidFill>
                          <a:schemeClr val="bg2">
                            <a:alpha val="39000"/>
                          </a:schemeClr>
                        </a:solidFill>
                      </wpg:grpSpPr>
                      <wps:wsp>
                        <wps:cNvPr id="2" name="Freeform 5">
                          <a:extLst>
                            <a:ext uri="{FF2B5EF4-FFF2-40B4-BE49-F238E27FC236}">
                              <a16:creationId xmlns:a16="http://schemas.microsoft.com/office/drawing/2014/main" id="{5121AD7F-B7F7-4D24-B5CB-69B1E147DDF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027113" y="0"/>
                            <a:ext cx="2492375" cy="2493963"/>
                          </a:xfrm>
                          <a:custGeom>
                            <a:avLst/>
                            <a:gdLst>
                              <a:gd name="T0" fmla="*/ 182 w 587"/>
                              <a:gd name="T1" fmla="*/ 544 h 587"/>
                              <a:gd name="T2" fmla="*/ 20 w 587"/>
                              <a:gd name="T3" fmla="*/ 293 h 587"/>
                              <a:gd name="T4" fmla="*/ 293 w 587"/>
                              <a:gd name="T5" fmla="*/ 19 h 587"/>
                              <a:gd name="T6" fmla="*/ 567 w 587"/>
                              <a:gd name="T7" fmla="*/ 293 h 587"/>
                              <a:gd name="T8" fmla="*/ 405 w 587"/>
                              <a:gd name="T9" fmla="*/ 544 h 587"/>
                              <a:gd name="T10" fmla="*/ 404 w 587"/>
                              <a:gd name="T11" fmla="*/ 544 h 587"/>
                              <a:gd name="T12" fmla="*/ 398 w 587"/>
                              <a:gd name="T13" fmla="*/ 546 h 587"/>
                              <a:gd name="T14" fmla="*/ 293 w 587"/>
                              <a:gd name="T15" fmla="*/ 567 h 587"/>
                              <a:gd name="T16" fmla="*/ 188 w 587"/>
                              <a:gd name="T17" fmla="*/ 546 h 587"/>
                              <a:gd name="T18" fmla="*/ 183 w 587"/>
                              <a:gd name="T19" fmla="*/ 544 h 587"/>
                              <a:gd name="T20" fmla="*/ 182 w 587"/>
                              <a:gd name="T21" fmla="*/ 544 h 587"/>
                              <a:gd name="T22" fmla="*/ 293 w 587"/>
                              <a:gd name="T23" fmla="*/ 0 h 587"/>
                              <a:gd name="T24" fmla="*/ 0 w 587"/>
                              <a:gd name="T25" fmla="*/ 293 h 587"/>
                              <a:gd name="T26" fmla="*/ 127 w 587"/>
                              <a:gd name="T27" fmla="*/ 535 h 587"/>
                              <a:gd name="T28" fmla="*/ 287 w 587"/>
                              <a:gd name="T29" fmla="*/ 587 h 587"/>
                              <a:gd name="T30" fmla="*/ 287 w 587"/>
                              <a:gd name="T31" fmla="*/ 587 h 587"/>
                              <a:gd name="T32" fmla="*/ 293 w 587"/>
                              <a:gd name="T33" fmla="*/ 587 h 587"/>
                              <a:gd name="T34" fmla="*/ 301 w 587"/>
                              <a:gd name="T35" fmla="*/ 587 h 587"/>
                              <a:gd name="T36" fmla="*/ 301 w 587"/>
                              <a:gd name="T37" fmla="*/ 587 h 587"/>
                              <a:gd name="T38" fmla="*/ 457 w 587"/>
                              <a:gd name="T39" fmla="*/ 537 h 587"/>
                              <a:gd name="T40" fmla="*/ 587 w 587"/>
                              <a:gd name="T41" fmla="*/ 293 h 587"/>
                              <a:gd name="T42" fmla="*/ 293 w 587"/>
                              <a:gd name="T43" fmla="*/ 0 h 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87" h="587">
                                <a:moveTo>
                                  <a:pt x="182" y="544"/>
                                </a:moveTo>
                                <a:cubicBezTo>
                                  <a:pt x="86" y="501"/>
                                  <a:pt x="20" y="405"/>
                                  <a:pt x="20" y="293"/>
                                </a:cubicBezTo>
                                <a:cubicBezTo>
                                  <a:pt x="20" y="142"/>
                                  <a:pt x="142" y="19"/>
                                  <a:pt x="293" y="19"/>
                                </a:cubicBezTo>
                                <a:cubicBezTo>
                                  <a:pt x="445" y="19"/>
                                  <a:pt x="567" y="142"/>
                                  <a:pt x="567" y="293"/>
                                </a:cubicBezTo>
                                <a:cubicBezTo>
                                  <a:pt x="567" y="405"/>
                                  <a:pt x="501" y="501"/>
                                  <a:pt x="405" y="544"/>
                                </a:cubicBezTo>
                                <a:cubicBezTo>
                                  <a:pt x="405" y="544"/>
                                  <a:pt x="404" y="544"/>
                                  <a:pt x="404" y="544"/>
                                </a:cubicBezTo>
                                <a:cubicBezTo>
                                  <a:pt x="398" y="546"/>
                                  <a:pt x="398" y="546"/>
                                  <a:pt x="398" y="546"/>
                                </a:cubicBezTo>
                                <a:cubicBezTo>
                                  <a:pt x="366" y="560"/>
                                  <a:pt x="330" y="567"/>
                                  <a:pt x="293" y="567"/>
                                </a:cubicBezTo>
                                <a:cubicBezTo>
                                  <a:pt x="256" y="567"/>
                                  <a:pt x="220" y="560"/>
                                  <a:pt x="188" y="546"/>
                                </a:cubicBezTo>
                                <a:cubicBezTo>
                                  <a:pt x="183" y="544"/>
                                  <a:pt x="183" y="544"/>
                                  <a:pt x="183" y="544"/>
                                </a:cubicBezTo>
                                <a:cubicBezTo>
                                  <a:pt x="183" y="544"/>
                                  <a:pt x="183" y="544"/>
                                  <a:pt x="182" y="544"/>
                                </a:cubicBezTo>
                                <a:moveTo>
                                  <a:pt x="293" y="0"/>
                                </a:moveTo>
                                <a:cubicBezTo>
                                  <a:pt x="131" y="0"/>
                                  <a:pt x="0" y="131"/>
                                  <a:pt x="0" y="293"/>
                                </a:cubicBezTo>
                                <a:cubicBezTo>
                                  <a:pt x="0" y="394"/>
                                  <a:pt x="50" y="482"/>
                                  <a:pt x="127" y="535"/>
                                </a:cubicBezTo>
                                <a:cubicBezTo>
                                  <a:pt x="146" y="547"/>
                                  <a:pt x="211" y="583"/>
                                  <a:pt x="287" y="587"/>
                                </a:cubicBezTo>
                                <a:cubicBezTo>
                                  <a:pt x="287" y="587"/>
                                  <a:pt x="287" y="587"/>
                                  <a:pt x="287" y="587"/>
                                </a:cubicBezTo>
                                <a:cubicBezTo>
                                  <a:pt x="289" y="587"/>
                                  <a:pt x="291" y="587"/>
                                  <a:pt x="293" y="587"/>
                                </a:cubicBezTo>
                                <a:cubicBezTo>
                                  <a:pt x="296" y="587"/>
                                  <a:pt x="298" y="587"/>
                                  <a:pt x="301" y="587"/>
                                </a:cubicBezTo>
                                <a:cubicBezTo>
                                  <a:pt x="301" y="587"/>
                                  <a:pt x="301" y="587"/>
                                  <a:pt x="301" y="587"/>
                                </a:cubicBezTo>
                                <a:cubicBezTo>
                                  <a:pt x="372" y="583"/>
                                  <a:pt x="434" y="551"/>
                                  <a:pt x="457" y="537"/>
                                </a:cubicBezTo>
                                <a:cubicBezTo>
                                  <a:pt x="536" y="485"/>
                                  <a:pt x="587" y="395"/>
                                  <a:pt x="587" y="293"/>
                                </a:cubicBezTo>
                                <a:cubicBezTo>
                                  <a:pt x="587" y="131"/>
                                  <a:pt x="456" y="0"/>
                                  <a:pt x="29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6">
                          <a:extLst>
                            <a:ext uri="{FF2B5EF4-FFF2-40B4-BE49-F238E27FC236}">
                              <a16:creationId xmlns:a16="http://schemas.microsoft.com/office/drawing/2014/main" id="{15F018D6-395F-4F21-AAE4-DFBBFFFBACB4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541463" y="2260600"/>
                            <a:ext cx="704850" cy="623888"/>
                          </a:xfrm>
                          <a:custGeom>
                            <a:avLst/>
                            <a:gdLst>
                              <a:gd name="T0" fmla="*/ 104 w 166"/>
                              <a:gd name="T1" fmla="*/ 130 h 147"/>
                              <a:gd name="T2" fmla="*/ 50 w 166"/>
                              <a:gd name="T3" fmla="*/ 45 h 147"/>
                              <a:gd name="T4" fmla="*/ 148 w 166"/>
                              <a:gd name="T5" fmla="*/ 71 h 147"/>
                              <a:gd name="T6" fmla="*/ 148 w 166"/>
                              <a:gd name="T7" fmla="*/ 130 h 147"/>
                              <a:gd name="T8" fmla="*/ 104 w 166"/>
                              <a:gd name="T9" fmla="*/ 130 h 147"/>
                              <a:gd name="T10" fmla="*/ 0 w 166"/>
                              <a:gd name="T11" fmla="*/ 0 h 147"/>
                              <a:gd name="T12" fmla="*/ 95 w 166"/>
                              <a:gd name="T13" fmla="*/ 147 h 147"/>
                              <a:gd name="T14" fmla="*/ 166 w 166"/>
                              <a:gd name="T15" fmla="*/ 147 h 147"/>
                              <a:gd name="T16" fmla="*/ 166 w 166"/>
                              <a:gd name="T17" fmla="*/ 55 h 147"/>
                              <a:gd name="T18" fmla="*/ 166 w 166"/>
                              <a:gd name="T19" fmla="*/ 55 h 147"/>
                              <a:gd name="T20" fmla="*/ 6 w 166"/>
                              <a:gd name="T21" fmla="*/ 3 h 147"/>
                              <a:gd name="T22" fmla="*/ 0 w 166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6" h="147">
                                <a:moveTo>
                                  <a:pt x="104" y="130"/>
                                </a:moveTo>
                                <a:cubicBezTo>
                                  <a:pt x="50" y="45"/>
                                  <a:pt x="50" y="45"/>
                                  <a:pt x="50" y="45"/>
                                </a:cubicBezTo>
                                <a:cubicBezTo>
                                  <a:pt x="76" y="56"/>
                                  <a:pt x="111" y="67"/>
                                  <a:pt x="148" y="71"/>
                                </a:cubicBezTo>
                                <a:cubicBezTo>
                                  <a:pt x="148" y="130"/>
                                  <a:pt x="148" y="130"/>
                                  <a:pt x="148" y="130"/>
                                </a:cubicBezTo>
                                <a:cubicBezTo>
                                  <a:pt x="104" y="130"/>
                                  <a:pt x="104" y="130"/>
                                  <a:pt x="104" y="130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95" y="147"/>
                                  <a:pt x="95" y="147"/>
                                  <a:pt x="95" y="147"/>
                                </a:cubicBezTo>
                                <a:cubicBezTo>
                                  <a:pt x="166" y="147"/>
                                  <a:pt x="166" y="147"/>
                                  <a:pt x="166" y="147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90" y="51"/>
                                  <a:pt x="25" y="15"/>
                                  <a:pt x="6" y="3"/>
                                </a:cubicBezTo>
                                <a:cubicBezTo>
                                  <a:pt x="2" y="1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7">
                          <a:extLst>
                            <a:ext uri="{FF2B5EF4-FFF2-40B4-BE49-F238E27FC236}">
                              <a16:creationId xmlns:a16="http://schemas.microsoft.com/office/drawing/2014/main" id="{6CCB9AA4-4C0A-438F-83F2-3FF9884013E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305050" y="2260600"/>
                            <a:ext cx="700088" cy="623888"/>
                          </a:xfrm>
                          <a:custGeom>
                            <a:avLst/>
                            <a:gdLst>
                              <a:gd name="T0" fmla="*/ 17 w 165"/>
                              <a:gd name="T1" fmla="*/ 130 h 147"/>
                              <a:gd name="T2" fmla="*/ 17 w 165"/>
                              <a:gd name="T3" fmla="*/ 71 h 147"/>
                              <a:gd name="T4" fmla="*/ 116 w 165"/>
                              <a:gd name="T5" fmla="*/ 45 h 147"/>
                              <a:gd name="T6" fmla="*/ 61 w 165"/>
                              <a:gd name="T7" fmla="*/ 130 h 147"/>
                              <a:gd name="T8" fmla="*/ 17 w 165"/>
                              <a:gd name="T9" fmla="*/ 130 h 147"/>
                              <a:gd name="T10" fmla="*/ 165 w 165"/>
                              <a:gd name="T11" fmla="*/ 0 h 147"/>
                              <a:gd name="T12" fmla="*/ 156 w 165"/>
                              <a:gd name="T13" fmla="*/ 5 h 147"/>
                              <a:gd name="T14" fmla="*/ 0 w 165"/>
                              <a:gd name="T15" fmla="*/ 55 h 147"/>
                              <a:gd name="T16" fmla="*/ 0 w 165"/>
                              <a:gd name="T17" fmla="*/ 55 h 147"/>
                              <a:gd name="T18" fmla="*/ 0 w 165"/>
                              <a:gd name="T19" fmla="*/ 147 h 147"/>
                              <a:gd name="T20" fmla="*/ 70 w 165"/>
                              <a:gd name="T21" fmla="*/ 147 h 147"/>
                              <a:gd name="T22" fmla="*/ 165 w 165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5" h="147">
                                <a:moveTo>
                                  <a:pt x="17" y="130"/>
                                </a:moveTo>
                                <a:cubicBezTo>
                                  <a:pt x="17" y="71"/>
                                  <a:pt x="17" y="71"/>
                                  <a:pt x="17" y="71"/>
                                </a:cubicBezTo>
                                <a:cubicBezTo>
                                  <a:pt x="55" y="67"/>
                                  <a:pt x="89" y="56"/>
                                  <a:pt x="116" y="45"/>
                                </a:cubicBezTo>
                                <a:cubicBezTo>
                                  <a:pt x="61" y="130"/>
                                  <a:pt x="61" y="130"/>
                                  <a:pt x="61" y="130"/>
                                </a:cubicBezTo>
                                <a:cubicBezTo>
                                  <a:pt x="17" y="130"/>
                                  <a:pt x="17" y="130"/>
                                  <a:pt x="17" y="130"/>
                                </a:cubicBezTo>
                                <a:moveTo>
                                  <a:pt x="165" y="0"/>
                                </a:moveTo>
                                <a:cubicBezTo>
                                  <a:pt x="165" y="0"/>
                                  <a:pt x="162" y="2"/>
                                  <a:pt x="156" y="5"/>
                                </a:cubicBezTo>
                                <a:cubicBezTo>
                                  <a:pt x="133" y="19"/>
                                  <a:pt x="71" y="51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5"/>
                                </a:cubicBezTo>
                                <a:cubicBezTo>
                                  <a:pt x="0" y="147"/>
                                  <a:pt x="0" y="147"/>
                                  <a:pt x="0" y="147"/>
                                </a:cubicBezTo>
                                <a:cubicBezTo>
                                  <a:pt x="70" y="147"/>
                                  <a:pt x="70" y="147"/>
                                  <a:pt x="70" y="147"/>
                                </a:cubicBezTo>
                                <a:cubicBezTo>
                                  <a:pt x="165" y="0"/>
                                  <a:pt x="165" y="0"/>
                                  <a:pt x="165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8">
                          <a:extLst>
                            <a:ext uri="{FF2B5EF4-FFF2-40B4-BE49-F238E27FC236}">
                              <a16:creationId xmlns:a16="http://schemas.microsoft.com/office/drawing/2014/main" id="{9A4B4ECD-CE9C-4B7F-860E-0B167AD57D6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close/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9">
                          <a:extLst>
                            <a:ext uri="{FF2B5EF4-FFF2-40B4-BE49-F238E27FC236}">
                              <a16:creationId xmlns:a16="http://schemas.microsoft.com/office/drawing/2014/main" id="{F55F4CDA-7D81-4CC5-A94A-99FEEC749AA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2B947AE0-4B96-4D9D-AED9-4CCBDEC12C0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AE2E4217-1B7C-4B9E-900F-47545F291F4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12">
                          <a:extLst>
                            <a:ext uri="{FF2B5EF4-FFF2-40B4-BE49-F238E27FC236}">
                              <a16:creationId xmlns:a16="http://schemas.microsoft.com/office/drawing/2014/main" id="{6A8FBA74-E722-4B2E-8EB5-CA2C747A21B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35075" y="165100"/>
                            <a:ext cx="684213" cy="2189163"/>
                          </a:xfrm>
                          <a:custGeom>
                            <a:avLst/>
                            <a:gdLst>
                              <a:gd name="T0" fmla="*/ 147 w 161"/>
                              <a:gd name="T1" fmla="*/ 0 h 515"/>
                              <a:gd name="T2" fmla="*/ 124 w 161"/>
                              <a:gd name="T3" fmla="*/ 9 h 515"/>
                              <a:gd name="T4" fmla="*/ 133 w 161"/>
                              <a:gd name="T5" fmla="*/ 505 h 515"/>
                              <a:gd name="T6" fmla="*/ 134 w 161"/>
                              <a:gd name="T7" fmla="*/ 505 h 515"/>
                              <a:gd name="T8" fmla="*/ 139 w 161"/>
                              <a:gd name="T9" fmla="*/ 507 h 515"/>
                              <a:gd name="T10" fmla="*/ 161 w 161"/>
                              <a:gd name="T11" fmla="*/ 515 h 515"/>
                              <a:gd name="T12" fmla="*/ 147 w 161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1" h="515">
                                <a:moveTo>
                                  <a:pt x="147" y="0"/>
                                </a:moveTo>
                                <a:cubicBezTo>
                                  <a:pt x="124" y="9"/>
                                  <a:pt x="124" y="9"/>
                                  <a:pt x="124" y="9"/>
                                </a:cubicBezTo>
                                <a:cubicBezTo>
                                  <a:pt x="0" y="331"/>
                                  <a:pt x="124" y="494"/>
                                  <a:pt x="133" y="505"/>
                                </a:cubicBezTo>
                                <a:cubicBezTo>
                                  <a:pt x="134" y="505"/>
                                  <a:pt x="134" y="505"/>
                                  <a:pt x="134" y="505"/>
                                </a:cubicBezTo>
                                <a:cubicBezTo>
                                  <a:pt x="139" y="507"/>
                                  <a:pt x="139" y="507"/>
                                  <a:pt x="139" y="507"/>
                                </a:cubicBezTo>
                                <a:cubicBezTo>
                                  <a:pt x="161" y="515"/>
                                  <a:pt x="161" y="515"/>
                                  <a:pt x="161" y="515"/>
                                </a:cubicBezTo>
                                <a:cubicBezTo>
                                  <a:pt x="14" y="296"/>
                                  <a:pt x="147" y="0"/>
                                  <a:pt x="147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3">
                          <a:extLst>
                            <a:ext uri="{FF2B5EF4-FFF2-40B4-BE49-F238E27FC236}">
                              <a16:creationId xmlns:a16="http://schemas.microsoft.com/office/drawing/2014/main" id="{89346F3E-2A4E-4849-8AE8-2F005361474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7313" y="165100"/>
                            <a:ext cx="679450" cy="2189163"/>
                          </a:xfrm>
                          <a:custGeom>
                            <a:avLst/>
                            <a:gdLst>
                              <a:gd name="T0" fmla="*/ 14 w 160"/>
                              <a:gd name="T1" fmla="*/ 0 h 515"/>
                              <a:gd name="T2" fmla="*/ 0 w 160"/>
                              <a:gd name="T3" fmla="*/ 515 h 515"/>
                              <a:gd name="T4" fmla="*/ 21 w 160"/>
                              <a:gd name="T5" fmla="*/ 507 h 515"/>
                              <a:gd name="T6" fmla="*/ 27 w 160"/>
                              <a:gd name="T7" fmla="*/ 505 h 515"/>
                              <a:gd name="T8" fmla="*/ 28 w 160"/>
                              <a:gd name="T9" fmla="*/ 505 h 515"/>
                              <a:gd name="T10" fmla="*/ 37 w 160"/>
                              <a:gd name="T11" fmla="*/ 9 h 515"/>
                              <a:gd name="T12" fmla="*/ 14 w 160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515">
                                <a:moveTo>
                                  <a:pt x="14" y="0"/>
                                </a:moveTo>
                                <a:cubicBezTo>
                                  <a:pt x="14" y="0"/>
                                  <a:pt x="147" y="296"/>
                                  <a:pt x="0" y="515"/>
                                </a:cubicBezTo>
                                <a:cubicBezTo>
                                  <a:pt x="21" y="507"/>
                                  <a:pt x="21" y="507"/>
                                  <a:pt x="21" y="507"/>
                                </a:cubicBezTo>
                                <a:cubicBezTo>
                                  <a:pt x="27" y="505"/>
                                  <a:pt x="27" y="505"/>
                                  <a:pt x="27" y="505"/>
                                </a:cubicBezTo>
                                <a:cubicBezTo>
                                  <a:pt x="27" y="505"/>
                                  <a:pt x="28" y="505"/>
                                  <a:pt x="28" y="505"/>
                                </a:cubicBezTo>
                                <a:cubicBezTo>
                                  <a:pt x="37" y="493"/>
                                  <a:pt x="160" y="330"/>
                                  <a:pt x="37" y="9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4">
                          <a:extLst>
                            <a:ext uri="{FF2B5EF4-FFF2-40B4-BE49-F238E27FC236}">
                              <a16:creationId xmlns:a16="http://schemas.microsoft.com/office/drawing/2014/main" id="{8830D9A3-179B-4AE0-8A7C-5E1965878C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1554162"/>
                            <a:ext cx="1073150" cy="655638"/>
                          </a:xfrm>
                          <a:custGeom>
                            <a:avLst/>
                            <a:gdLst>
                              <a:gd name="T0" fmla="*/ 246 w 253"/>
                              <a:gd name="T1" fmla="*/ 0 h 154"/>
                              <a:gd name="T2" fmla="*/ 133 w 253"/>
                              <a:gd name="T3" fmla="*/ 81 h 154"/>
                              <a:gd name="T4" fmla="*/ 88 w 253"/>
                              <a:gd name="T5" fmla="*/ 75 h 154"/>
                              <a:gd name="T6" fmla="*/ 0 w 253"/>
                              <a:gd name="T7" fmla="*/ 121 h 154"/>
                              <a:gd name="T8" fmla="*/ 0 w 253"/>
                              <a:gd name="T9" fmla="*/ 154 h 154"/>
                              <a:gd name="T10" fmla="*/ 105 w 253"/>
                              <a:gd name="T11" fmla="*/ 106 h 154"/>
                              <a:gd name="T12" fmla="*/ 146 w 253"/>
                              <a:gd name="T13" fmla="*/ 110 h 154"/>
                              <a:gd name="T14" fmla="*/ 252 w 253"/>
                              <a:gd name="T15" fmla="*/ 24 h 154"/>
                              <a:gd name="T16" fmla="*/ 253 w 253"/>
                              <a:gd name="T17" fmla="*/ 24 h 154"/>
                              <a:gd name="T18" fmla="*/ 251 w 253"/>
                              <a:gd name="T19" fmla="*/ 0 h 154"/>
                              <a:gd name="T20" fmla="*/ 246 w 253"/>
                              <a:gd name="T21" fmla="*/ 0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154">
                                <a:moveTo>
                                  <a:pt x="246" y="0"/>
                                </a:moveTo>
                                <a:cubicBezTo>
                                  <a:pt x="161" y="0"/>
                                  <a:pt x="133" y="81"/>
                                  <a:pt x="133" y="81"/>
                                </a:cubicBezTo>
                                <a:cubicBezTo>
                                  <a:pt x="116" y="77"/>
                                  <a:pt x="101" y="75"/>
                                  <a:pt x="88" y="75"/>
                                </a:cubicBezTo>
                                <a:cubicBezTo>
                                  <a:pt x="22" y="75"/>
                                  <a:pt x="0" y="121"/>
                                  <a:pt x="0" y="121"/>
                                </a:cubicBezTo>
                                <a:cubicBezTo>
                                  <a:pt x="0" y="154"/>
                                  <a:pt x="0" y="154"/>
                                  <a:pt x="0" y="154"/>
                                </a:cubicBezTo>
                                <a:cubicBezTo>
                                  <a:pt x="25" y="114"/>
                                  <a:pt x="71" y="106"/>
                                  <a:pt x="105" y="106"/>
                                </a:cubicBezTo>
                                <a:cubicBezTo>
                                  <a:pt x="129" y="106"/>
                                  <a:pt x="146" y="110"/>
                                  <a:pt x="146" y="110"/>
                                </a:cubicBezTo>
                                <a:cubicBezTo>
                                  <a:pt x="163" y="26"/>
                                  <a:pt x="243" y="24"/>
                                  <a:pt x="252" y="24"/>
                                </a:cubicBezTo>
                                <a:cubicBezTo>
                                  <a:pt x="253" y="24"/>
                                  <a:pt x="253" y="24"/>
                                  <a:pt x="253" y="24"/>
                                </a:cubicBezTo>
                                <a:cubicBezTo>
                                  <a:pt x="251" y="0"/>
                                  <a:pt x="251" y="0"/>
                                  <a:pt x="251" y="0"/>
                                </a:cubicBezTo>
                                <a:cubicBezTo>
                                  <a:pt x="249" y="0"/>
                                  <a:pt x="248" y="0"/>
                                  <a:pt x="24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15">
                          <a:extLst>
                            <a:ext uri="{FF2B5EF4-FFF2-40B4-BE49-F238E27FC236}">
                              <a16:creationId xmlns:a16="http://schemas.microsoft.com/office/drawing/2014/main" id="{7CCA026C-CA9C-4C74-B829-7A123F29CB9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25825" y="1698625"/>
                            <a:ext cx="1082675" cy="747713"/>
                          </a:xfrm>
                          <a:custGeom>
                            <a:avLst/>
                            <a:gdLst>
                              <a:gd name="T0" fmla="*/ 6 w 255"/>
                              <a:gd name="T1" fmla="*/ 0 h 176"/>
                              <a:gd name="T2" fmla="*/ 0 w 255"/>
                              <a:gd name="T3" fmla="*/ 12 h 176"/>
                              <a:gd name="T4" fmla="*/ 59 w 255"/>
                              <a:gd name="T5" fmla="*/ 147 h 176"/>
                              <a:gd name="T6" fmla="*/ 130 w 255"/>
                              <a:gd name="T7" fmla="*/ 129 h 176"/>
                              <a:gd name="T8" fmla="*/ 215 w 255"/>
                              <a:gd name="T9" fmla="*/ 173 h 176"/>
                              <a:gd name="T10" fmla="*/ 255 w 255"/>
                              <a:gd name="T11" fmla="*/ 176 h 176"/>
                              <a:gd name="T12" fmla="*/ 255 w 255"/>
                              <a:gd name="T13" fmla="*/ 160 h 176"/>
                              <a:gd name="T14" fmla="*/ 252 w 255"/>
                              <a:gd name="T15" fmla="*/ 160 h 176"/>
                              <a:gd name="T16" fmla="*/ 217 w 255"/>
                              <a:gd name="T17" fmla="*/ 158 h 176"/>
                              <a:gd name="T18" fmla="*/ 131 w 255"/>
                              <a:gd name="T19" fmla="*/ 113 h 176"/>
                              <a:gd name="T20" fmla="*/ 84 w 255"/>
                              <a:gd name="T21" fmla="*/ 121 h 176"/>
                              <a:gd name="T22" fmla="*/ 6 w 255"/>
                              <a:gd name="T23" fmla="*/ 0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55" h="176">
                                <a:moveTo>
                                  <a:pt x="6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05" y="40"/>
                                  <a:pt x="59" y="147"/>
                                  <a:pt x="59" y="147"/>
                                </a:cubicBezTo>
                                <a:cubicBezTo>
                                  <a:pt x="86" y="134"/>
                                  <a:pt x="110" y="129"/>
                                  <a:pt x="130" y="129"/>
                                </a:cubicBezTo>
                                <a:cubicBezTo>
                                  <a:pt x="189" y="129"/>
                                  <a:pt x="215" y="173"/>
                                  <a:pt x="215" y="173"/>
                                </a:cubicBezTo>
                                <a:cubicBezTo>
                                  <a:pt x="255" y="176"/>
                                  <a:pt x="255" y="176"/>
                                  <a:pt x="255" y="176"/>
                                </a:cubicBezTo>
                                <a:cubicBezTo>
                                  <a:pt x="255" y="160"/>
                                  <a:pt x="255" y="160"/>
                                  <a:pt x="255" y="160"/>
                                </a:cubicBezTo>
                                <a:cubicBezTo>
                                  <a:pt x="252" y="160"/>
                                  <a:pt x="252" y="160"/>
                                  <a:pt x="252" y="160"/>
                                </a:cubicBezTo>
                                <a:cubicBezTo>
                                  <a:pt x="217" y="158"/>
                                  <a:pt x="217" y="158"/>
                                  <a:pt x="217" y="158"/>
                                </a:cubicBezTo>
                                <a:cubicBezTo>
                                  <a:pt x="193" y="122"/>
                                  <a:pt x="159" y="113"/>
                                  <a:pt x="131" y="113"/>
                                </a:cubicBezTo>
                                <a:cubicBezTo>
                                  <a:pt x="105" y="113"/>
                                  <a:pt x="84" y="121"/>
                                  <a:pt x="84" y="121"/>
                                </a:cubicBezTo>
                                <a:cubicBezTo>
                                  <a:pt x="102" y="19"/>
                                  <a:pt x="6" y="0"/>
                                  <a:pt x="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829781C9-EFB7-455E-8A6D-97DA6E296AB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47688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Oval 14">
                          <a:extLst>
                            <a:ext uri="{FF2B5EF4-FFF2-40B4-BE49-F238E27FC236}">
                              <a16:creationId xmlns:a16="http://schemas.microsoft.com/office/drawing/2014/main" id="{AF984C76-17A1-4C02-BCF3-86A30AD80CA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Oval 15">
                          <a:extLst>
                            <a:ext uri="{FF2B5EF4-FFF2-40B4-BE49-F238E27FC236}">
                              <a16:creationId xmlns:a16="http://schemas.microsoft.com/office/drawing/2014/main" id="{2015057D-72EA-430A-B94C-9942BE8EED4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val 16">
                          <a:extLst>
                            <a:ext uri="{FF2B5EF4-FFF2-40B4-BE49-F238E27FC236}">
                              <a16:creationId xmlns:a16="http://schemas.microsoft.com/office/drawing/2014/main" id="{03B48094-AFE5-4F4D-A9B2-23521F4F5C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val 17">
                          <a:extLst>
                            <a:ext uri="{FF2B5EF4-FFF2-40B4-BE49-F238E27FC236}">
                              <a16:creationId xmlns:a16="http://schemas.microsoft.com/office/drawing/2014/main" id="{4DAF69F1-18B7-45AA-AA97-B0115029947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Oval 18">
                          <a:extLst>
                            <a:ext uri="{FF2B5EF4-FFF2-40B4-BE49-F238E27FC236}">
                              <a16:creationId xmlns:a16="http://schemas.microsoft.com/office/drawing/2014/main" id="{9F24F946-07C2-4B5E-A743-671883CAA8D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6838" y="1262062"/>
                            <a:ext cx="179388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Oval 19">
                          <a:extLst>
                            <a:ext uri="{FF2B5EF4-FFF2-40B4-BE49-F238E27FC236}">
                              <a16:creationId xmlns:a16="http://schemas.microsoft.com/office/drawing/2014/main" id="{27AA573E-8CD3-46AE-975F-2B6136344C6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917575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Oval 20">
                          <a:extLst>
                            <a:ext uri="{FF2B5EF4-FFF2-40B4-BE49-F238E27FC236}">
                              <a16:creationId xmlns:a16="http://schemas.microsoft.com/office/drawing/2014/main" id="{D6FDA829-CBF0-4BEB-BA19-F869464699F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Oval 21">
                          <a:extLst>
                            <a:ext uri="{FF2B5EF4-FFF2-40B4-BE49-F238E27FC236}">
                              <a16:creationId xmlns:a16="http://schemas.microsoft.com/office/drawing/2014/main" id="{BA0F98A4-81C8-423B-8F90-9145E52E03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Oval 22">
                          <a:extLst>
                            <a:ext uri="{FF2B5EF4-FFF2-40B4-BE49-F238E27FC236}">
                              <a16:creationId xmlns:a16="http://schemas.microsoft.com/office/drawing/2014/main" id="{69051D77-B4FC-4CBC-B0B1-8236EAE6A9C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Oval 23">
                          <a:extLst>
                            <a:ext uri="{FF2B5EF4-FFF2-40B4-BE49-F238E27FC236}">
                              <a16:creationId xmlns:a16="http://schemas.microsoft.com/office/drawing/2014/main" id="{51703CE0-5699-4100-92B0-F4C4777FAF5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Oval 24">
                          <a:extLst>
                            <a:ext uri="{FF2B5EF4-FFF2-40B4-BE49-F238E27FC236}">
                              <a16:creationId xmlns:a16="http://schemas.microsoft.com/office/drawing/2014/main" id="{D423D77E-1F81-4E9C-AEB2-CA704061B22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1563687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Oval 25">
                          <a:extLst>
                            <a:ext uri="{FF2B5EF4-FFF2-40B4-BE49-F238E27FC236}">
                              <a16:creationId xmlns:a16="http://schemas.microsoft.com/office/drawing/2014/main" id="{F9E788F8-7174-44B2-B980-279F5609E97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889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" name="Rectangle 1"/>
                      <wps:cNvSpPr/>
                      <wps:spPr>
                        <a:xfrm>
                          <a:off x="5621867" y="2463800"/>
                          <a:ext cx="2148840" cy="758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982705F" id="Group 391" o:spid="_x0000_s1026" alt="first page cover images and designs" style="position:absolute;margin-left:0;margin-top:0;width:611.85pt;height:11in;z-index:251686912;mso-width-percent:1000;mso-height-percent:1000;mso-position-horizontal:center;mso-position-horizontal-relative:page;mso-position-vertical:center;mso-position-vertical-relative:page;mso-width-percent:1000;mso-height-percent:1000" coordsize="77707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">
              <v:rect id="Rectangle 390" o:spid="_x0000_s1027" alt="woman writing while sitting on a mountain" style="position:absolute;left:4328;top:24722;width:51938;height:39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" stroked="f" strokeweight="1pt">
                <v:fill r:id="rId2" o:title="woman writing while sitting on a mountain" recolor="t" rotate="t" type="frame"/>
              </v:rect>
              <v:group id="Group 102" o:spid="_x0000_s1028" style="position:absolute;left:56218;width:21489;height:11155" coordsize="5127,1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247" o:spid="_x0000_s1029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vaxQAAANwAAAAPAAAAZHJzL2Rvd25yZXYueG1sRI9Ba8JA&#10;FITvBf/D8gpeim4UqS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Ds1NvaxQAAANwAAAAP&#10;AAAAAAAAAAAAAAAAAAcCAABkcnMvZG93bnJldi54bWxQSwUGAAAAAAMAAwC3AAAA+QIAAAAA&#10;" filled="f" stroked="f"/>
                <v:rect id="Rectangle 248" o:spid="_x0000_s1030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/>
                <v:rect id="Rectangle 249" o:spid="_x0000_s1031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" filled="f" stroked="f"/>
                <v:rect id="Rectangle 250" o:spid="_x0000_s1032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" filled="f" stroked="f"/>
                <v:rect id="Rectangle 251" o:spid="_x0000_s1033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DoxgAAANwAAAAPAAAAZHJzL2Rvd25yZXYueG1sRI/dasJA&#10;FITvC77DcgRvSt0otE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iahw6MYAAADcAAAA&#10;DwAAAAAAAAAAAAAAAAAHAgAAZHJzL2Rvd25yZXYueG1sUEsFBgAAAAADAAMAtwAAAPoCAAAAAA==&#10;" filled="f" stroked="f"/>
                <v:rect id="Rectangle 252" o:spid="_x0000_s1034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u6fxQAAANwAAAAPAAAAZHJzL2Rvd25yZXYueG1sRI/dasJA&#10;FITvC77DcoTeFN0YaJ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B5eu6fxQAAANwAAAAP&#10;AAAAAAAAAAAAAAAAAAcCAABkcnMvZG93bnJldi54bWxQSwUGAAAAAAMAAwC3AAAA+QIAAAAA&#10;" filled="f" stroked="f"/>
                <v:rect id="Rectangle 253" o:spid="_x0000_s1035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sE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AWNksExQAAANwAAAAP&#10;AAAAAAAAAAAAAAAAAAcCAABkcnMvZG93bnJldi54bWxQSwUGAAAAAAMAAwC3AAAA+QIAAAAA&#10;" filled="f" stroked="f"/>
                <v:rect id="Rectangle 254" o:spid="_x0000_s1036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9Nw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CZ39NwxQAAANwAAAAP&#10;AAAAAAAAAAAAAAAAAAcCAABkcnMvZG93bnJldi54bWxQSwUGAAAAAAMAAwC3AAAA+QIAAAAA&#10;" filled="f" stroked="f"/>
              </v:group>
              <v:group id="Group 73" o:spid="_x0000_s1037" style="position:absolute;left:40809;top:27008;width:16002;height:7931;flip:x" coordsize="21399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<o:lock v:ext="edit" aspectratio="t"/>
                <v:rect id="Rectangle 86" o:spid="_x0000_s1038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87" o:spid="_x0000_s1039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 filled="f" stroked="f"/>
                <v:rect id="Rectangle 88" o:spid="_x0000_s1040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 filled="f" stroked="f"/>
                <v:rect id="Rectangle 89" o:spid="_x0000_s1041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90" o:spid="_x0000_s1042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/>
                <v:rect id="Rectangle 91" o:spid="_x0000_s1043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<v:rect id="Rectangle 92" o:spid="_x0000_s1044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93" o:spid="_x0000_s1045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 filled="f" stroked="f"/>
                <v:rect id="Rectangle 94" o:spid="_x0000_s1046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/>
                <v:rect id="Rectangle 95" o:spid="_x0000_s1047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</v:group>
              <v:group id="Group 102" o:spid="_x0000_s1048" style="position:absolute;top:64008;width:2609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o:lock v:ext="edit" aspectratio="t"/>
                <v:rect id="Rectangle 52" o:spid="_x0000_s1049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/>
                <v:rect id="Rectangle 53" o:spid="_x0000_s1050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<v:rect id="Rectangle 54" o:spid="_x0000_s1051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<v:rect id="Rectangle 55" o:spid="_x0000_s1052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<v:rect id="Rectangle 56" o:spid="_x0000_s1053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<v:rect id="Rectangle 57" o:spid="_x0000_s1054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/>
                <v:rect id="Rectangle 58" o:spid="_x0000_s1055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<v:rect id="Rectangle 59" o:spid="_x0000_s1056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/>
                <v:rect id="Rectangle 60" o:spid="_x0000_s1057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/>
                <v:rect id="Rectangle 61" o:spid="_x0000_s1058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<v:rect id="Rectangle 62" o:spid="_x0000_s1059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+O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3A75fwA+ThBwAA//8DAFBLAQItABQABgAIAAAAIQDb4fbL7gAAAIUBAAATAAAAAAAAAAAA&#10;AAAAAAAAAABbQ29udGVudF9UeXBlc10ueG1sUEsBAi0AFAAGAAgAAAAhAFr0LFu/AAAAFQEAAAsA&#10;AAAAAAAAAAAAAAAAHwEAAF9yZWxzLy5yZWxzUEsBAi0AFAAGAAgAAAAhAMiUv47EAAAA2wAAAA8A&#10;AAAAAAAAAAAAAAAABwIAAGRycy9kb3ducmV2LnhtbFBLBQYAAAAAAwADALcAAAD4AgAAAAA=&#10;" filled="f" stroked="f"/>
                <v:rect id="Rectangle 63" o:spid="_x0000_s1060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  <v:rect id="Rectangle 64" o:spid="_x0000_s1061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<v:rect id="Rectangle 65" o:spid="_x0000_s1062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f6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BHfSf6xQAAANsAAAAP&#10;AAAAAAAAAAAAAAAAAAcCAABkcnMvZG93bnJldi54bWxQSwUGAAAAAAMAAwC3AAAA+QIAAAAA&#10;" filled="f" stroked="f"/>
                <v:rect id="Rectangle 66" o:spid="_x0000_s1063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/>
                <v:rect id="Rectangle 67" o:spid="_x0000_s1064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/>
                <v:rect id="Rectangle 68" o:spid="_x0000_s1065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/>
                <v:rect id="Rectangle 69" o:spid="_x0000_s1066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<v:rect id="Rectangle 70" o:spid="_x0000_s1067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/>
                <v:rect id="Rectangle 71" o:spid="_x0000_s1068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<v:rect id="Rectangle 72" o:spid="_x0000_s1069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4GMOty/hB8j0HwAA//8DAFBLAQItABQABgAIAAAAIQDb4fbL7gAAAIUBAAATAAAAAAAAAAAA&#10;AAAAAAAAAABbQ29udGVudF9UeXBlc10ueG1sUEsBAi0AFAAGAAgAAAAhAFr0LFu/AAAAFQEAAAsA&#10;AAAAAAAAAAAAAAAAHwEAAF9yZWxzLy5yZWxzUEsBAi0AFAAGAAgAAAAhAE1NKVPEAAAA2wAAAA8A&#10;AAAAAAAAAAAAAAAABwIAAGRycy9kb3ducmV2LnhtbFBLBQYAAAAAAwADALcAAAD4AgAAAAA=&#10;" filled="f" stroked="f"/>
                <v:rect id="Rectangle 73" o:spid="_x0000_s1070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/>
                <v:rect id="Rectangle 74" o:spid="_x0000_s1071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/>
                <v:rect id="Rectangle 75" o:spid="_x0000_s1072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/>
                <v:rect id="Rectangle 76" o:spid="_x0000_s1073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/>
              </v:group>
              <v:group id="Group 30" o:spid="_x0000_s1074" style="position:absolute;left:18288;top:69257;width:41148;height:30536" coordsize="4508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o:lock v:ext="edit" aspectratio="t"/>
                <v:shape id="Freeform 5" o:spid="_x0000_s1075" style="position:absolute;left:10271;width:24923;height:24939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<o:lock v:ext="edit" verticies="t"/>
                </v:shape>
                <v:shape id="Freeform 6" o:spid="_x0000_s1076" style="position:absolute;left:15414;top:22606;width:7049;height:6238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 path="m104,130c50,45,50,45,50,45v26,11,61,22,98,26c148,130,148,130,148,130v-44,,-44,,-44,m,c95,147,95,147,95,147v71,,71,,71,c166,55,166,55,166,55v,,,,,c90,51,25,15,6,3,2,1,,,,e" filled="f" stroked="f">
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<o:lock v:ext="edit" verticies="t"/>
                </v:shape>
                <v:shape id="Freeform 7" o:spid="_x0000_s1077" style="position:absolute;left:23050;top:22606;width:7001;height:6238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 path="m17,130v,-59,,-59,,-59c55,67,89,56,116,45,61,130,61,130,61,130v-44,,-44,,-44,m165,v,,-3,2,-9,5c133,19,71,51,,55v,,,,,c,147,,147,,147v70,,70,,70,c165,,165,,165,e" filled="f" stroked="f">
                  <v:path arrowok="t" o:connecttype="custom" o:connectlocs="72130,551738;72130,301334;492183,190986;258820,551738;72130,551738;700088,0;661901,21221;0,233427;0,233427;0,623888;297007,623888;700088,0" o:connectangles="0,0,0,0,0,0,0,0,0,0,0,0"/>
                  <o:lock v:ext="edit" verticies="t"/>
                </v:shape>
                <v:shape id="Freeform 8" o:spid="_x0000_s1078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 path="m45,244l45,48r329,l374,244r-329,xm422,r-8,l227,,190,,,,,289r422,l422,x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shape id="Freeform 9" o:spid="_x0000_s1079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 path="m45,244l45,48r329,l374,244r-329,m422,r-8,l227,,190,,,,,289r422,l422,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rect id="Rectangle 7" o:spid="_x0000_s1080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<v:rect id="Rectangle 8" o:spid="_x0000_s1081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  <v:shape id="Freeform 12" o:spid="_x0000_s1082" style="position:absolute;left:12350;top:1651;width:6842;height:21891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 path="m147,c124,9,124,9,124,9v-124,322,,485,9,496c134,505,134,505,134,505v5,2,5,2,5,2c161,515,161,515,161,515,14,296,147,,147,e" filled="f" stroked="f">
                  <v:path arrowok="t" o:connecttype="custom" o:connectlocs="624716,0;526972,38257;565219,2146655;569469,2146655;590718,2155157;684213,2189163;624716,0" o:connectangles="0,0,0,0,0,0,0"/>
                </v:shape>
                <v:shape id="Freeform 13" o:spid="_x0000_s1083" style="position:absolute;left:26273;top:1651;width:6794;height:21891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 path="m14,c14,,147,296,,515v21,-8,21,-8,21,-8c27,505,27,505,27,505v,,1,,1,c37,493,160,330,37,9,14,,14,,14,e" filled="f" stroked="f">
                  <v:path arrowok="t" o:connecttype="custom" o:connectlocs="59452,0;0,2189163;89178,2155157;114657,2146655;118904,2146655;157123,38257;59452,0" o:connectangles="0,0,0,0,0,0,0"/>
                </v:shape>
                <v:shape id="Freeform 14" o:spid="_x0000_s1084" style="position:absolute;top:15541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 path="m246,c161,,133,81,133,81,116,77,101,75,88,75,22,75,,121,,121v,33,,33,,33c25,114,71,106,105,106v24,,41,4,41,4c163,26,243,24,252,24v1,,1,,1,c251,,251,,251,v-2,,-3,,-5,e" filled="f" stroked="f">
                  <v:path arrowok="t" o:connecttype="custom" o:connectlocs="1043458,0;564146,344849;373270,319304;0,515144;0,655638;445378,451283;619288,468313;1068908,102177;1073150,102177;1064667,0;1043458,0" o:connectangles="0,0,0,0,0,0,0,0,0,0,0"/>
                </v:shape>
                <v:shape id="Freeform 15" o:spid="_x0000_s1085" style="position:absolute;left:34258;top:16986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 path="m6,c,12,,12,,12,105,40,59,147,59,147v27,-13,51,-18,71,-18c189,129,215,173,215,173v40,3,40,3,40,3c255,160,255,160,255,160v-3,,-3,,-3,c217,158,217,158,217,158,193,122,159,113,131,113v-26,,-47,8,-47,8c102,19,6,,6,e" filled="f" stroked="f">
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</v:shape>
                <v:oval id="Oval 13" o:spid="_x0000_s1086" style="position:absolute;left:5476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 filled="f" stroked="f"/>
                <v:oval id="Oval 14" o:spid="_x0000_s1087" style="position:absolute;left:3867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 filled="f" stroked="f"/>
                <v:oval id="Oval 15" o:spid="_x0000_s1088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<v:oval id="Oval 16" o:spid="_x0000_s1089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<v:oval id="Oval 17" o:spid="_x0000_s1090" style="position:absolute;left:3867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 filled="f" stroked="f"/>
                <v:oval id="Oval 18" o:spid="_x0000_s1091" style="position:absolute;left:968;top:12620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 filled="f" stroked="f"/>
                <v:oval id="Oval 19" o:spid="_x0000_s1092" style="position:absolute;left:3175;top:9175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 filled="f" stroked="f"/>
                <v:oval id="Oval 20" o:spid="_x0000_s1093" style="position:absolute;left:36337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 filled="f" stroked="f"/>
                <v:oval id="Oval 21" o:spid="_x0000_s1094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<v:oval id="Oval 22" o:spid="_x0000_s1095" style="position:absolute;left:36337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 filled="f" stroked="f"/>
                <v:oval id="Oval 23" o:spid="_x0000_s1096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  <v:oval id="Oval 24" o:spid="_x0000_s1097" style="position:absolute;left:3175;top:1563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 filled="f" stroked="f"/>
                <v:oval id="Oval 25" o:spid="_x0000_s1098" style="position:absolute;left:7889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 filled="f" stroked="f"/>
              </v:group>
              <v:rect id="Rectangle 1" o:spid="_x0000_s1099" style="position:absolute;left:56218;top:24638;width:21489;height:75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e48312 [3204]" stroked="f" strokeweight="1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C1433" w14:textId="77777777" w:rsidR="002D2DDF" w:rsidRDefault="002D2D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AA84B" w14:textId="6D1655E6" w:rsidR="002D2DDF" w:rsidRDefault="002D2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325DB"/>
    <w:multiLevelType w:val="multilevel"/>
    <w:tmpl w:val="6EFE6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single"/>
      </w:rPr>
    </w:lvl>
  </w:abstractNum>
  <w:num w:numId="1" w16cid:durableId="20262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25"/>
    <w:rsid w:val="00022D18"/>
    <w:rsid w:val="00060FB5"/>
    <w:rsid w:val="000629E9"/>
    <w:rsid w:val="0008209F"/>
    <w:rsid w:val="00083425"/>
    <w:rsid w:val="00090C60"/>
    <w:rsid w:val="00091ED5"/>
    <w:rsid w:val="0009531F"/>
    <w:rsid w:val="000B0580"/>
    <w:rsid w:val="000B3289"/>
    <w:rsid w:val="000B7C68"/>
    <w:rsid w:val="000C32A4"/>
    <w:rsid w:val="000C7B6F"/>
    <w:rsid w:val="000D5FAD"/>
    <w:rsid w:val="000E018D"/>
    <w:rsid w:val="000E30FE"/>
    <w:rsid w:val="000F54CF"/>
    <w:rsid w:val="001239CE"/>
    <w:rsid w:val="00134869"/>
    <w:rsid w:val="00142716"/>
    <w:rsid w:val="001476DC"/>
    <w:rsid w:val="001815D2"/>
    <w:rsid w:val="0018361D"/>
    <w:rsid w:val="00190138"/>
    <w:rsid w:val="00192146"/>
    <w:rsid w:val="00196E98"/>
    <w:rsid w:val="001971C5"/>
    <w:rsid w:val="00197F89"/>
    <w:rsid w:val="001E356C"/>
    <w:rsid w:val="00211DA2"/>
    <w:rsid w:val="002264D6"/>
    <w:rsid w:val="00233096"/>
    <w:rsid w:val="00253A5C"/>
    <w:rsid w:val="002A19FC"/>
    <w:rsid w:val="002A3CC9"/>
    <w:rsid w:val="002D1B70"/>
    <w:rsid w:val="002D2DDF"/>
    <w:rsid w:val="002D5085"/>
    <w:rsid w:val="002E66F7"/>
    <w:rsid w:val="00300659"/>
    <w:rsid w:val="0031374A"/>
    <w:rsid w:val="00320085"/>
    <w:rsid w:val="003434D5"/>
    <w:rsid w:val="00364A4B"/>
    <w:rsid w:val="00372851"/>
    <w:rsid w:val="003750FA"/>
    <w:rsid w:val="00377B55"/>
    <w:rsid w:val="00382BBF"/>
    <w:rsid w:val="003840AB"/>
    <w:rsid w:val="003A23E4"/>
    <w:rsid w:val="003E1213"/>
    <w:rsid w:val="003F75A6"/>
    <w:rsid w:val="004046D7"/>
    <w:rsid w:val="0045234D"/>
    <w:rsid w:val="00463223"/>
    <w:rsid w:val="0047031F"/>
    <w:rsid w:val="004705CA"/>
    <w:rsid w:val="004730BA"/>
    <w:rsid w:val="004805FB"/>
    <w:rsid w:val="00495D8A"/>
    <w:rsid w:val="004A2A89"/>
    <w:rsid w:val="004A2B74"/>
    <w:rsid w:val="004B2DFE"/>
    <w:rsid w:val="004C2465"/>
    <w:rsid w:val="004C446F"/>
    <w:rsid w:val="004D5ECB"/>
    <w:rsid w:val="004D7C37"/>
    <w:rsid w:val="004E0027"/>
    <w:rsid w:val="004E1FE3"/>
    <w:rsid w:val="004E6F6A"/>
    <w:rsid w:val="004F16EC"/>
    <w:rsid w:val="004F52A9"/>
    <w:rsid w:val="004F6896"/>
    <w:rsid w:val="00500CAD"/>
    <w:rsid w:val="00510E1A"/>
    <w:rsid w:val="00510E24"/>
    <w:rsid w:val="0053280E"/>
    <w:rsid w:val="00552FCC"/>
    <w:rsid w:val="00561657"/>
    <w:rsid w:val="00562C55"/>
    <w:rsid w:val="00590C79"/>
    <w:rsid w:val="00592C02"/>
    <w:rsid w:val="0059701C"/>
    <w:rsid w:val="005A5B34"/>
    <w:rsid w:val="005A76DC"/>
    <w:rsid w:val="005C19F6"/>
    <w:rsid w:val="005C5DA9"/>
    <w:rsid w:val="005E55CE"/>
    <w:rsid w:val="005E7144"/>
    <w:rsid w:val="005F6746"/>
    <w:rsid w:val="00617697"/>
    <w:rsid w:val="0062123A"/>
    <w:rsid w:val="006224D8"/>
    <w:rsid w:val="00633CE5"/>
    <w:rsid w:val="0063730C"/>
    <w:rsid w:val="0066525D"/>
    <w:rsid w:val="006B6402"/>
    <w:rsid w:val="006C1AD8"/>
    <w:rsid w:val="006E3A2D"/>
    <w:rsid w:val="0071553D"/>
    <w:rsid w:val="007217F5"/>
    <w:rsid w:val="00734E26"/>
    <w:rsid w:val="00743BED"/>
    <w:rsid w:val="00755B84"/>
    <w:rsid w:val="00762D0A"/>
    <w:rsid w:val="00763D29"/>
    <w:rsid w:val="00773B63"/>
    <w:rsid w:val="007A4516"/>
    <w:rsid w:val="007A7D3D"/>
    <w:rsid w:val="007C4E1B"/>
    <w:rsid w:val="007D3205"/>
    <w:rsid w:val="007E762E"/>
    <w:rsid w:val="008004A9"/>
    <w:rsid w:val="008016ED"/>
    <w:rsid w:val="00802898"/>
    <w:rsid w:val="0080665D"/>
    <w:rsid w:val="00814963"/>
    <w:rsid w:val="00817DA5"/>
    <w:rsid w:val="00826B12"/>
    <w:rsid w:val="0082720A"/>
    <w:rsid w:val="00836192"/>
    <w:rsid w:val="00836FAC"/>
    <w:rsid w:val="00843832"/>
    <w:rsid w:val="00857149"/>
    <w:rsid w:val="00870679"/>
    <w:rsid w:val="00875386"/>
    <w:rsid w:val="00890A94"/>
    <w:rsid w:val="008916A4"/>
    <w:rsid w:val="008951CC"/>
    <w:rsid w:val="00897E9B"/>
    <w:rsid w:val="008A7209"/>
    <w:rsid w:val="008C4105"/>
    <w:rsid w:val="008C4CDB"/>
    <w:rsid w:val="008E2B6D"/>
    <w:rsid w:val="008E4044"/>
    <w:rsid w:val="009151F1"/>
    <w:rsid w:val="00930D68"/>
    <w:rsid w:val="009564A9"/>
    <w:rsid w:val="00962F63"/>
    <w:rsid w:val="0098641B"/>
    <w:rsid w:val="009A49D3"/>
    <w:rsid w:val="009B5627"/>
    <w:rsid w:val="009D2A25"/>
    <w:rsid w:val="009D37D7"/>
    <w:rsid w:val="009D672A"/>
    <w:rsid w:val="009F0607"/>
    <w:rsid w:val="00A2173B"/>
    <w:rsid w:val="00A23C9E"/>
    <w:rsid w:val="00A447AC"/>
    <w:rsid w:val="00A66D61"/>
    <w:rsid w:val="00A97085"/>
    <w:rsid w:val="00AA0591"/>
    <w:rsid w:val="00AA4539"/>
    <w:rsid w:val="00AB272D"/>
    <w:rsid w:val="00AC41E9"/>
    <w:rsid w:val="00AC5FD9"/>
    <w:rsid w:val="00AE09C9"/>
    <w:rsid w:val="00AE4BDB"/>
    <w:rsid w:val="00AF6F73"/>
    <w:rsid w:val="00B10E5C"/>
    <w:rsid w:val="00B161C4"/>
    <w:rsid w:val="00B20A41"/>
    <w:rsid w:val="00B30335"/>
    <w:rsid w:val="00B42643"/>
    <w:rsid w:val="00B45019"/>
    <w:rsid w:val="00B47308"/>
    <w:rsid w:val="00B650EA"/>
    <w:rsid w:val="00B67D2F"/>
    <w:rsid w:val="00B769A9"/>
    <w:rsid w:val="00B77EA3"/>
    <w:rsid w:val="00B836BB"/>
    <w:rsid w:val="00B93ADF"/>
    <w:rsid w:val="00BA505A"/>
    <w:rsid w:val="00BB24CD"/>
    <w:rsid w:val="00BB53CD"/>
    <w:rsid w:val="00BC5298"/>
    <w:rsid w:val="00BD5CD7"/>
    <w:rsid w:val="00BF1BE4"/>
    <w:rsid w:val="00C1483F"/>
    <w:rsid w:val="00C278AC"/>
    <w:rsid w:val="00C503B3"/>
    <w:rsid w:val="00C70A8D"/>
    <w:rsid w:val="00C714EB"/>
    <w:rsid w:val="00C74797"/>
    <w:rsid w:val="00C86438"/>
    <w:rsid w:val="00C96ED5"/>
    <w:rsid w:val="00CC117E"/>
    <w:rsid w:val="00CC5FC3"/>
    <w:rsid w:val="00CD2F3D"/>
    <w:rsid w:val="00CE09B6"/>
    <w:rsid w:val="00D00292"/>
    <w:rsid w:val="00D00B44"/>
    <w:rsid w:val="00D16442"/>
    <w:rsid w:val="00D45D40"/>
    <w:rsid w:val="00D505D6"/>
    <w:rsid w:val="00D63BCE"/>
    <w:rsid w:val="00D70FE0"/>
    <w:rsid w:val="00D841D0"/>
    <w:rsid w:val="00D8679C"/>
    <w:rsid w:val="00DA3E92"/>
    <w:rsid w:val="00DB003F"/>
    <w:rsid w:val="00DC72E3"/>
    <w:rsid w:val="00DD2514"/>
    <w:rsid w:val="00DE0216"/>
    <w:rsid w:val="00E01188"/>
    <w:rsid w:val="00E11701"/>
    <w:rsid w:val="00E30B82"/>
    <w:rsid w:val="00E55D74"/>
    <w:rsid w:val="00E64FD4"/>
    <w:rsid w:val="00E9597B"/>
    <w:rsid w:val="00EA50F5"/>
    <w:rsid w:val="00EB2D81"/>
    <w:rsid w:val="00EE268C"/>
    <w:rsid w:val="00F106EC"/>
    <w:rsid w:val="00F40CC8"/>
    <w:rsid w:val="00F41A0F"/>
    <w:rsid w:val="00F65F06"/>
    <w:rsid w:val="00F67F48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BD27C"/>
  <w14:defaultImageDpi w14:val="32767"/>
  <w15:chartTrackingRefBased/>
  <w15:docId w15:val="{92775029-151C-4B6D-AA93-300F9CF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E48312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E48312" w:themeColor="accent1"/>
        <w:left w:val="single" w:sz="6" w:space="2" w:color="E48312" w:themeColor="accent1"/>
      </w:pBdr>
      <w:spacing w:before="300" w:after="0"/>
      <w:outlineLvl w:val="2"/>
    </w:pPr>
    <w:rPr>
      <w:caps/>
      <w:color w:val="71410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E48312" w:themeColor="accent1"/>
        <w:left w:val="dotted" w:sz="6" w:space="2" w:color="E48312" w:themeColor="accent1"/>
      </w:pBdr>
      <w:spacing w:before="300" w:after="0"/>
      <w:outlineLvl w:val="3"/>
    </w:pPr>
    <w:rPr>
      <w:caps/>
      <w:color w:val="AA610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E48312" w:themeColor="accent1"/>
      </w:pBdr>
      <w:spacing w:before="300" w:after="0"/>
      <w:outlineLvl w:val="4"/>
    </w:pPr>
    <w:rPr>
      <w:caps/>
      <w:color w:val="AA610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E48312" w:themeColor="accent1"/>
      </w:pBdr>
      <w:spacing w:before="300" w:after="0"/>
      <w:outlineLvl w:val="5"/>
    </w:pPr>
    <w:rPr>
      <w:caps/>
      <w:color w:val="AA610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AA610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BD582C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BD582C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E48312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71410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AA610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AA610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AA610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AA610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AA610D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71410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E48312" w:themeColor="accent1"/>
        <w:left w:val="single" w:sz="4" w:space="10" w:color="E48312" w:themeColor="accent1"/>
      </w:pBdr>
      <w:spacing w:after="0"/>
      <w:ind w:left="1296" w:right="1152"/>
      <w:jc w:val="both"/>
    </w:pPr>
    <w:rPr>
      <w:i/>
      <w:iCs/>
      <w:color w:val="E4831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E48312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714109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714109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E48312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E48312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BD582C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gi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9.gif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gi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2.gif"/><Relationship Id="rId5" Type="http://schemas.openxmlformats.org/officeDocument/2006/relationships/numbering" Target="numbering.xml"/><Relationship Id="rId15" Type="http://schemas.openxmlformats.org/officeDocument/2006/relationships/image" Target="media/image3.gif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7.gi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gif"/><Relationship Id="rId22" Type="http://schemas.openxmlformats.org/officeDocument/2006/relationships/image" Target="media/image10.gif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Local\Microsoft\Office\16.0\DTS\en-US%7b178D73BB-3B98-44EF-9B85-146B9B090EA7%7d\%7b6C8C9694-B770-4B2E-8458-00819103D7A0%7dtf22618618_win32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{6C8C9694-B770-4B2E-8458-00819103D7A0}tf22618618_win32.dotx</Template>
  <TotalTime>374</TotalTime>
  <Pages>5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Narpati</dc:creator>
  <cp:keywords/>
  <dc:description/>
  <cp:lastModifiedBy>Jason Narpati</cp:lastModifiedBy>
  <cp:revision>101</cp:revision>
  <cp:lastPrinted>2023-04-30T21:51:00Z</cp:lastPrinted>
  <dcterms:created xsi:type="dcterms:W3CDTF">2022-11-08T06:49:00Z</dcterms:created>
  <dcterms:modified xsi:type="dcterms:W3CDTF">2023-04-30T21:52:00Z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